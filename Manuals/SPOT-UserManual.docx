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F6D6" w14:textId="05412729" w:rsidR="005B782B" w:rsidRPr="005B782B" w:rsidRDefault="005B782B" w:rsidP="005B782B">
      <w:pPr>
        <w:pStyle w:val="Heading1"/>
      </w:pPr>
      <w:r>
        <w:rPr>
          <w:lang w:val="en-US"/>
        </w:rPr>
        <w:t>Introduction</w:t>
      </w:r>
    </w:p>
    <w:p w14:paraId="04182368" w14:textId="374F1A9E" w:rsidR="000B3EA0" w:rsidRPr="00D061D0" w:rsidRDefault="00816F45" w:rsidP="005B782B">
      <w:pPr>
        <w:pStyle w:val="Heading2"/>
      </w:pPr>
      <w:proofErr w:type="spellStart"/>
      <w:r>
        <w:rPr>
          <w:lang w:val="en-US"/>
        </w:rPr>
        <w:t>spOT</w:t>
      </w:r>
      <w:proofErr w:type="spellEnd"/>
      <w:r>
        <w:rPr>
          <w:lang w:val="en-US"/>
        </w:rPr>
        <w:t xml:space="preserve"> </w:t>
      </w:r>
      <w:r w:rsidR="00875192">
        <w:rPr>
          <w:lang w:val="en-US"/>
        </w:rPr>
        <w:t>Overview</w:t>
      </w:r>
    </w:p>
    <w:p w14:paraId="7A22838D" w14:textId="287B81D9" w:rsidR="00D061D0" w:rsidRDefault="00D061D0" w:rsidP="005A515A">
      <w:pPr>
        <w:rPr>
          <w:lang w:val="en-US"/>
        </w:rPr>
      </w:pPr>
      <w:r>
        <w:rPr>
          <w:lang w:val="en-US"/>
        </w:rPr>
        <w:t>Standalone, ruggedized</w:t>
      </w:r>
    </w:p>
    <w:p w14:paraId="25311AB4" w14:textId="261EBE39" w:rsidR="006D7423" w:rsidRPr="00D061D0" w:rsidRDefault="006D7423" w:rsidP="005A515A">
      <w:r>
        <w:rPr>
          <w:lang w:val="en-US"/>
        </w:rPr>
        <w:t>Scan an asset for vulnerabilities before deployment to factory-floor</w:t>
      </w:r>
    </w:p>
    <w:p w14:paraId="1C502BD7" w14:textId="206855A2" w:rsidR="00D061D0" w:rsidRDefault="00D061D0" w:rsidP="005A515A">
      <w:pPr>
        <w:rPr>
          <w:lang w:val="en-US"/>
        </w:rPr>
      </w:pPr>
      <w:r>
        <w:rPr>
          <w:lang w:val="en-US"/>
        </w:rPr>
        <w:t xml:space="preserve">Built-in Policies </w:t>
      </w:r>
      <w:r w:rsidR="006D7423">
        <w:rPr>
          <w:lang w:val="en-US"/>
        </w:rPr>
        <w:t>– threat intel list of vulnerabilities</w:t>
      </w:r>
    </w:p>
    <w:p w14:paraId="16B58EAE" w14:textId="6EC40A00" w:rsidR="0024357E" w:rsidRPr="00D061D0" w:rsidRDefault="0024357E" w:rsidP="005A515A">
      <w:r>
        <w:rPr>
          <w:lang w:val="en-US"/>
        </w:rPr>
        <w:t xml:space="preserve">Check for </w:t>
      </w:r>
      <w:r w:rsidR="006D7423">
        <w:rPr>
          <w:lang w:val="en-US"/>
        </w:rPr>
        <w:t xml:space="preserve">vulnerabilities, </w:t>
      </w:r>
      <w:r>
        <w:rPr>
          <w:lang w:val="en-US"/>
        </w:rPr>
        <w:t>misconfigurations, sensitive data, credentials, policy violations</w:t>
      </w:r>
    </w:p>
    <w:p w14:paraId="35223D9C" w14:textId="7EAEF42E" w:rsidR="00623B04" w:rsidRPr="00D061D0" w:rsidRDefault="00623B04" w:rsidP="005A515A">
      <w:r>
        <w:rPr>
          <w:lang w:val="en-US"/>
        </w:rPr>
        <w:t xml:space="preserve">Threat Intel – Otorio research team – DB of vulnerabilities - </w:t>
      </w:r>
    </w:p>
    <w:p w14:paraId="49C76BD2" w14:textId="6571A7C0" w:rsidR="00D061D0" w:rsidRDefault="00D061D0" w:rsidP="00FF64B5">
      <w:pPr>
        <w:rPr>
          <w:lang w:val="en-US"/>
        </w:rPr>
      </w:pPr>
      <w:r>
        <w:rPr>
          <w:lang w:val="en-US"/>
        </w:rPr>
        <w:t>Generate report</w:t>
      </w:r>
      <w:r w:rsidR="00FF64B5">
        <w:rPr>
          <w:lang w:val="en-US"/>
        </w:rPr>
        <w:t xml:space="preserve">, calculate </w:t>
      </w:r>
      <w:r>
        <w:rPr>
          <w:lang w:val="en-US"/>
        </w:rPr>
        <w:t>Risk &amp; Compliance Score</w:t>
      </w:r>
    </w:p>
    <w:p w14:paraId="543D6A5C" w14:textId="02AEEB7A" w:rsidR="00FF64B5" w:rsidRPr="00875192" w:rsidRDefault="00FF64B5" w:rsidP="00FF64B5">
      <w:r>
        <w:rPr>
          <w:lang w:val="en-US"/>
        </w:rPr>
        <w:t>Maintain history of scans to build trend analysis</w:t>
      </w:r>
    </w:p>
    <w:p w14:paraId="325E836E" w14:textId="12EA5C3D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Setup</w:t>
      </w:r>
    </w:p>
    <w:p w14:paraId="43E14AE7" w14:textId="6C61B9DB" w:rsidR="00CE1613" w:rsidRPr="00CE1613" w:rsidRDefault="00CE1613" w:rsidP="00CE1613">
      <w:pPr>
        <w:pStyle w:val="P"/>
      </w:pPr>
      <w:r>
        <w:t>Simple setup. Configure details for device to be tested. Connect to device</w:t>
      </w:r>
      <w:r w:rsidR="00471A46">
        <w:t xml:space="preserve"> over network </w:t>
      </w:r>
      <w:proofErr w:type="gramStart"/>
      <w:r w:rsidR="00471A46">
        <w:t>port.</w:t>
      </w:r>
      <w:r>
        <w:t>.</w:t>
      </w:r>
      <w:proofErr w:type="gramEnd"/>
    </w:p>
    <w:p w14:paraId="58AE80B7" w14:textId="77777777" w:rsidR="001646C1" w:rsidRPr="001646C1" w:rsidRDefault="001646C1" w:rsidP="00D061D0">
      <w:pPr>
        <w:pStyle w:val="Heading2"/>
      </w:pPr>
      <w:r>
        <w:rPr>
          <w:lang w:val="en-US"/>
        </w:rPr>
        <w:t>Configure the device to be tested</w:t>
      </w:r>
    </w:p>
    <w:p w14:paraId="4C1AA178" w14:textId="7C24039C" w:rsidR="00D061D0" w:rsidRDefault="001646C1" w:rsidP="001646C1">
      <w:pPr>
        <w:pStyle w:val="P"/>
      </w:pPr>
      <w:r>
        <w:t xml:space="preserve">Name, vendor, </w:t>
      </w:r>
      <w:r w:rsidR="00D061D0">
        <w:t>IP Address</w:t>
      </w:r>
    </w:p>
    <w:p w14:paraId="210B05D4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045D990A" wp14:editId="23B1A0F8">
            <wp:extent cx="5710555" cy="288988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7E06" w14:textId="0B326762" w:rsidR="00471A46" w:rsidRDefault="00B72B3C" w:rsidP="00B72B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Configure scan</w:t>
      </w:r>
    </w:p>
    <w:p w14:paraId="516A1805" w14:textId="6E2862E3" w:rsidR="0012127C" w:rsidRDefault="0012127C" w:rsidP="0012127C">
      <w:pPr>
        <w:pStyle w:val="P"/>
      </w:pPr>
    </w:p>
    <w:p w14:paraId="1E668DF6" w14:textId="3E321C11" w:rsidR="0012127C" w:rsidRDefault="0012127C" w:rsidP="0012127C">
      <w:pPr>
        <w:pStyle w:val="P"/>
      </w:pPr>
      <w:r>
        <w:t>Network status</w:t>
      </w:r>
    </w:p>
    <w:p w14:paraId="236B7CE3" w14:textId="0DBA4876" w:rsidR="0012127C" w:rsidRPr="0012127C" w:rsidRDefault="0012127C" w:rsidP="0012127C">
      <w:pPr>
        <w:pStyle w:val="img"/>
      </w:pPr>
      <w:r w:rsidRPr="0012127C">
        <w:drawing>
          <wp:inline distT="0" distB="0" distL="0" distR="0" wp14:anchorId="3E7A99C7" wp14:editId="2DFBE88F">
            <wp:extent cx="1976755" cy="72600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563" cy="7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999" w14:textId="68215789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Scan</w:t>
      </w:r>
    </w:p>
    <w:p w14:paraId="62280AC5" w14:textId="0D2246B6" w:rsidR="001646C1" w:rsidRPr="001646C1" w:rsidRDefault="001646C1" w:rsidP="001646C1">
      <w:pPr>
        <w:pStyle w:val="P"/>
      </w:pPr>
      <w:r>
        <w:t>Single, simple operation.</w:t>
      </w:r>
    </w:p>
    <w:p w14:paraId="17DEF6EE" w14:textId="5F014748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Start scan</w:t>
      </w:r>
    </w:p>
    <w:p w14:paraId="25CB4ADF" w14:textId="5757AF9D" w:rsidR="00E75273" w:rsidRDefault="00E75273" w:rsidP="00501522">
      <w:pPr>
        <w:pStyle w:val="P"/>
      </w:pPr>
      <w:r>
        <w:t>Press Start scanning to start the scan. The scan typically takes a few minutes.</w:t>
      </w:r>
    </w:p>
    <w:p w14:paraId="4F1887F2" w14:textId="0A721DCE" w:rsidR="00501522" w:rsidRPr="00501522" w:rsidRDefault="00E75273" w:rsidP="00501522">
      <w:pPr>
        <w:pStyle w:val="P"/>
      </w:pPr>
      <w:r>
        <w:t xml:space="preserve">The </w:t>
      </w:r>
      <w:r w:rsidR="00501522">
        <w:t>scan progresses in a series of steps. The</w:t>
      </w:r>
      <w:r w:rsidR="00B72B3C">
        <w:t xml:space="preserve"> status of the scan as it progresses is </w:t>
      </w:r>
      <w:r w:rsidR="00501522">
        <w:t>shown on the screen.</w:t>
      </w:r>
    </w:p>
    <w:p w14:paraId="69D7E77C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7D761028" wp14:editId="7B268344">
            <wp:extent cx="5727700" cy="29330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D165" w14:textId="7F063E69" w:rsidR="00471A46" w:rsidRDefault="00B72B3C" w:rsidP="00B72B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Start scan</w:t>
      </w:r>
    </w:p>
    <w:p w14:paraId="0ACDE55F" w14:textId="77777777" w:rsidR="00501522" w:rsidRDefault="00501522" w:rsidP="00B72B3C">
      <w:pPr>
        <w:pStyle w:val="P"/>
      </w:pPr>
      <w:r>
        <w:t>Phases of the scan</w:t>
      </w:r>
    </w:p>
    <w:p w14:paraId="029E37C3" w14:textId="0A9EC429" w:rsidR="00501522" w:rsidRDefault="00501522" w:rsidP="00B72B3C">
      <w:pPr>
        <w:pStyle w:val="ul"/>
      </w:pPr>
      <w:r>
        <w:t>Initiation</w:t>
      </w:r>
    </w:p>
    <w:p w14:paraId="1A8462F7" w14:textId="3E570702" w:rsidR="00501522" w:rsidRDefault="00501522" w:rsidP="00B72B3C">
      <w:pPr>
        <w:pStyle w:val="ul"/>
      </w:pPr>
      <w:r>
        <w:t>Discovery</w:t>
      </w:r>
    </w:p>
    <w:p w14:paraId="27B748D1" w14:textId="53075549" w:rsidR="00501522" w:rsidRDefault="00501522" w:rsidP="00B72B3C">
      <w:pPr>
        <w:pStyle w:val="ul"/>
      </w:pPr>
      <w:r>
        <w:t>Analysis</w:t>
      </w:r>
    </w:p>
    <w:p w14:paraId="19DBD090" w14:textId="06583193" w:rsidR="00501522" w:rsidRDefault="00B72B3C" w:rsidP="00B72B3C">
      <w:pPr>
        <w:pStyle w:val="ul"/>
      </w:pPr>
      <w:r>
        <w:t xml:space="preserve">Threat </w:t>
      </w:r>
      <w:r w:rsidR="00501522">
        <w:t>Intel</w:t>
      </w:r>
    </w:p>
    <w:p w14:paraId="776EE368" w14:textId="602C2CB2" w:rsidR="00501522" w:rsidRDefault="00B72B3C" w:rsidP="00B72B3C">
      <w:pPr>
        <w:pStyle w:val="ul"/>
      </w:pPr>
      <w:r>
        <w:t>R</w:t>
      </w:r>
      <w:r w:rsidR="00501522">
        <w:t>eport</w:t>
      </w:r>
    </w:p>
    <w:p w14:paraId="36E33F21" w14:textId="77777777" w:rsidR="00B72B3C" w:rsidRDefault="00B72B3C" w:rsidP="00B72B3C">
      <w:pPr>
        <w:pStyle w:val="img"/>
        <w:keepNext/>
      </w:pPr>
      <w:r>
        <w:lastRenderedPageBreak/>
        <w:drawing>
          <wp:inline distT="0" distB="0" distL="0" distR="0" wp14:anchorId="6B9B26DD" wp14:editId="21EA0544">
            <wp:extent cx="572452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E17" w14:textId="440D8891" w:rsidR="00B72B3C" w:rsidRPr="00501522" w:rsidRDefault="00B72B3C" w:rsidP="00B72B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Scan progress</w:t>
      </w:r>
    </w:p>
    <w:p w14:paraId="2630D361" w14:textId="78120C88" w:rsidR="00D061D0" w:rsidRPr="00D061D0" w:rsidRDefault="00623B04" w:rsidP="001646C1">
      <w:pPr>
        <w:pStyle w:val="Heading3"/>
      </w:pPr>
      <w:r>
        <w:rPr>
          <w:lang w:val="en-US"/>
        </w:rPr>
        <w:t>Asset discovery</w:t>
      </w:r>
    </w:p>
    <w:p w14:paraId="73F1C69C" w14:textId="7242FF7A" w:rsidR="00623B04" w:rsidRDefault="00623B04" w:rsidP="001646C1">
      <w:pPr>
        <w:pStyle w:val="Heading3"/>
        <w:rPr>
          <w:lang w:val="en-US"/>
        </w:rPr>
      </w:pPr>
      <w:r>
        <w:rPr>
          <w:lang w:val="en-US"/>
        </w:rPr>
        <w:t>Asset analysis</w:t>
      </w:r>
    </w:p>
    <w:p w14:paraId="590B8FDF" w14:textId="77777777" w:rsidR="00623B04" w:rsidRDefault="00623B04" w:rsidP="00B72B3C">
      <w:pPr>
        <w:pStyle w:val="P"/>
      </w:pPr>
      <w:r>
        <w:t>Check credentials, configurations, policies</w:t>
      </w:r>
    </w:p>
    <w:p w14:paraId="0F4FD44C" w14:textId="0D08683B" w:rsidR="00623B04" w:rsidRPr="00623B04" w:rsidRDefault="00623B04" w:rsidP="00E350D6">
      <w:pPr>
        <w:pStyle w:val="Heading3"/>
      </w:pPr>
      <w:r>
        <w:rPr>
          <w:lang w:val="en-US"/>
        </w:rPr>
        <w:t xml:space="preserve">Threat Intel </w:t>
      </w:r>
    </w:p>
    <w:p w14:paraId="17D868E3" w14:textId="2B9B34DB" w:rsidR="005A515A" w:rsidRDefault="005A515A" w:rsidP="00B72B3C">
      <w:pPr>
        <w:pStyle w:val="P"/>
      </w:pPr>
      <w:r>
        <w:t>vulnerability assessment</w:t>
      </w:r>
    </w:p>
    <w:p w14:paraId="454B1A2E" w14:textId="3DB7F428" w:rsidR="005A515A" w:rsidRPr="005A515A" w:rsidRDefault="005A515A" w:rsidP="00B72B3C">
      <w:pPr>
        <w:pStyle w:val="P"/>
      </w:pPr>
      <w:r>
        <w:t>Calculate risk, compliance score</w:t>
      </w:r>
    </w:p>
    <w:p w14:paraId="2D3C6A70" w14:textId="00727BE5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 xml:space="preserve">View </w:t>
      </w:r>
      <w:r w:rsidR="001646C1">
        <w:rPr>
          <w:lang w:val="en-US"/>
        </w:rPr>
        <w:t xml:space="preserve">scan </w:t>
      </w:r>
      <w:r>
        <w:rPr>
          <w:lang w:val="en-US"/>
        </w:rPr>
        <w:t>results</w:t>
      </w:r>
    </w:p>
    <w:p w14:paraId="4307A91A" w14:textId="43F50C47" w:rsidR="00B72B3C" w:rsidRDefault="00B72B3C" w:rsidP="00B72B3C">
      <w:pPr>
        <w:pStyle w:val="P"/>
      </w:pPr>
      <w:r>
        <w:t xml:space="preserve">When the scan concludes, press </w:t>
      </w:r>
      <w:r w:rsidRPr="00B72B3C">
        <w:drawing>
          <wp:inline distT="0" distB="0" distL="0" distR="0" wp14:anchorId="78D20E67" wp14:editId="421354A9">
            <wp:extent cx="1276350" cy="2163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39" cy="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view the results. Alternatively, press </w:t>
      </w:r>
      <w:r w:rsidRPr="00B72B3C">
        <w:rPr>
          <w:rStyle w:val="UI-item"/>
        </w:rPr>
        <w:t>Re-scan</w:t>
      </w:r>
      <w:r>
        <w:t xml:space="preserve"> to perform the scan again, with the same configuration.</w:t>
      </w:r>
    </w:p>
    <w:p w14:paraId="2AE4E2A0" w14:textId="0D7A9A4A" w:rsidR="00B72B3C" w:rsidRPr="00B72B3C" w:rsidRDefault="00B72B3C" w:rsidP="00B72B3C">
      <w:pPr>
        <w:pStyle w:val="P"/>
      </w:pPr>
      <w:r>
        <w:t>The results are shown on the screen.</w:t>
      </w:r>
    </w:p>
    <w:p w14:paraId="4E8C7F21" w14:textId="193A8DEB" w:rsidR="00471A46" w:rsidRPr="00471A46" w:rsidRDefault="00471A46" w:rsidP="00471A46">
      <w:pPr>
        <w:pStyle w:val="img"/>
      </w:pPr>
      <w:r>
        <w:lastRenderedPageBreak/>
        <w:drawing>
          <wp:inline distT="0" distB="0" distL="0" distR="0" wp14:anchorId="595B1FA8" wp14:editId="60A3896B">
            <wp:extent cx="5567893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93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51E8" w14:textId="1ECA0259" w:rsidR="0012127C" w:rsidRDefault="0012127C" w:rsidP="002F6640">
      <w:pPr>
        <w:pStyle w:val="Heading3"/>
        <w:rPr>
          <w:lang w:val="en-US"/>
        </w:rPr>
      </w:pPr>
      <w:r>
        <w:rPr>
          <w:lang w:val="en-US"/>
        </w:rPr>
        <w:t>Scan issues</w:t>
      </w:r>
    </w:p>
    <w:p w14:paraId="46C8DD95" w14:textId="37EA3F2A" w:rsidR="0012127C" w:rsidRDefault="0012127C" w:rsidP="0012127C">
      <w:pPr>
        <w:pStyle w:val="img"/>
      </w:pPr>
      <w:r>
        <w:drawing>
          <wp:inline distT="0" distB="0" distL="0" distR="0" wp14:anchorId="6285DAA0" wp14:editId="043F7A65">
            <wp:extent cx="5534025" cy="292815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52" cy="29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E79" w14:textId="1D1A64FC" w:rsidR="0012127C" w:rsidRDefault="0012127C" w:rsidP="0012127C">
      <w:pPr>
        <w:pStyle w:val="P"/>
      </w:pPr>
    </w:p>
    <w:p w14:paraId="18A0E6E6" w14:textId="230E73C2" w:rsidR="0012127C" w:rsidRDefault="0012127C" w:rsidP="0012127C">
      <w:pPr>
        <w:pStyle w:val="P"/>
      </w:pPr>
      <w:r>
        <w:t>Detail</w:t>
      </w:r>
    </w:p>
    <w:p w14:paraId="18642B32" w14:textId="43374F08" w:rsidR="0012127C" w:rsidRPr="0012127C" w:rsidRDefault="0012127C" w:rsidP="0012127C">
      <w:pPr>
        <w:pStyle w:val="img"/>
      </w:pPr>
      <w:r>
        <w:lastRenderedPageBreak/>
        <w:drawing>
          <wp:inline distT="0" distB="0" distL="0" distR="0" wp14:anchorId="002B1D7A" wp14:editId="12A446A8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C543" w14:textId="3BDFC1FE" w:rsidR="00C42B73" w:rsidRDefault="00C42B73" w:rsidP="002F6640">
      <w:pPr>
        <w:pStyle w:val="Heading3"/>
        <w:rPr>
          <w:lang w:val="en-US"/>
        </w:rPr>
      </w:pPr>
      <w:r>
        <w:rPr>
          <w:lang w:val="en-US"/>
        </w:rPr>
        <w:t>Add comments</w:t>
      </w:r>
    </w:p>
    <w:p w14:paraId="1222102F" w14:textId="72FCB6CF" w:rsidR="0012127C" w:rsidRDefault="0012127C" w:rsidP="0012127C">
      <w:pPr>
        <w:pStyle w:val="img"/>
      </w:pPr>
      <w:r>
        <w:drawing>
          <wp:inline distT="0" distB="0" distL="0" distR="0" wp14:anchorId="6B1E9405" wp14:editId="1B76A5D9">
            <wp:extent cx="57245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1CE2" w14:textId="2C6D4120" w:rsidR="0012127C" w:rsidRDefault="0012127C" w:rsidP="0012127C">
      <w:pPr>
        <w:pStyle w:val="Heading3"/>
        <w:rPr>
          <w:lang w:val="en-US"/>
        </w:rPr>
      </w:pPr>
      <w:r>
        <w:rPr>
          <w:lang w:val="en-US"/>
        </w:rPr>
        <w:lastRenderedPageBreak/>
        <w:t>Acknowledge an issue</w:t>
      </w:r>
    </w:p>
    <w:p w14:paraId="76682C22" w14:textId="5C26AB01" w:rsidR="0012127C" w:rsidRPr="0012127C" w:rsidRDefault="0012127C" w:rsidP="0012127C">
      <w:pPr>
        <w:pStyle w:val="img"/>
      </w:pPr>
      <w:r>
        <w:drawing>
          <wp:inline distT="0" distB="0" distL="0" distR="0" wp14:anchorId="3955BEE4" wp14:editId="4A5FE6D1">
            <wp:extent cx="57245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6087" w14:textId="067EDC4C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 xml:space="preserve">Save </w:t>
      </w:r>
      <w:r w:rsidR="001646C1">
        <w:rPr>
          <w:lang w:val="en-US"/>
        </w:rPr>
        <w:t xml:space="preserve">report </w:t>
      </w:r>
    </w:p>
    <w:p w14:paraId="4BD6015D" w14:textId="6369B610" w:rsidR="00B72B3C" w:rsidRPr="00B72B3C" w:rsidRDefault="00B72B3C" w:rsidP="00B72B3C">
      <w:pPr>
        <w:pStyle w:val="Heading2"/>
      </w:pPr>
      <w:r>
        <w:rPr>
          <w:lang w:val="en-US"/>
        </w:rPr>
        <w:t>Export report to PDF</w:t>
      </w:r>
      <w:bookmarkStart w:id="0" w:name="_GoBack"/>
      <w:bookmarkEnd w:id="0"/>
    </w:p>
    <w:p w14:paraId="188B44C3" w14:textId="6FC838FF" w:rsidR="00C42B73" w:rsidRPr="00C42B73" w:rsidRDefault="00C42B73" w:rsidP="00C42B73">
      <w:pPr>
        <w:pStyle w:val="Heading1"/>
      </w:pPr>
      <w:r>
        <w:rPr>
          <w:lang w:val="en-US"/>
        </w:rPr>
        <w:lastRenderedPageBreak/>
        <w:t>Scan History</w:t>
      </w:r>
    </w:p>
    <w:p w14:paraId="6F3F7A9B" w14:textId="65961C40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Trends</w:t>
      </w:r>
    </w:p>
    <w:p w14:paraId="4AC6AAA7" w14:textId="290342F5" w:rsidR="0012127C" w:rsidRDefault="0012127C" w:rsidP="0012127C">
      <w:pPr>
        <w:pStyle w:val="Heading1"/>
        <w:rPr>
          <w:lang w:val="en-US"/>
        </w:rPr>
      </w:pPr>
      <w:r>
        <w:rPr>
          <w:lang w:val="en-US"/>
        </w:rPr>
        <w:lastRenderedPageBreak/>
        <w:t>Settings</w:t>
      </w:r>
    </w:p>
    <w:p w14:paraId="7D2C7C61" w14:textId="2492A1D7" w:rsidR="0012127C" w:rsidRDefault="0012127C" w:rsidP="0012127C">
      <w:pPr>
        <w:pStyle w:val="Heading2"/>
        <w:rPr>
          <w:lang w:val="en-US"/>
        </w:rPr>
      </w:pPr>
      <w:r>
        <w:rPr>
          <w:lang w:val="en-US"/>
        </w:rPr>
        <w:t>Network settings</w:t>
      </w:r>
    </w:p>
    <w:p w14:paraId="28577B3D" w14:textId="3EDE08EC" w:rsidR="0012127C" w:rsidRPr="0012127C" w:rsidRDefault="0012127C" w:rsidP="0012127C">
      <w:pPr>
        <w:pStyle w:val="Heading2"/>
      </w:pPr>
      <w:r>
        <w:rPr>
          <w:lang w:val="en-US"/>
        </w:rPr>
        <w:t>Analyzers configuration</w:t>
      </w:r>
    </w:p>
    <w:p w14:paraId="3B75783D" w14:textId="77777777" w:rsidR="0012127C" w:rsidRPr="0012127C" w:rsidRDefault="0012127C" w:rsidP="0012127C">
      <w:pPr>
        <w:pStyle w:val="P"/>
      </w:pPr>
    </w:p>
    <w:sectPr w:rsidR="0012127C" w:rsidRPr="0012127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4DCBE" w14:textId="77777777" w:rsidR="003213E9" w:rsidRDefault="003213E9" w:rsidP="00875192">
      <w:pPr>
        <w:spacing w:after="0" w:line="240" w:lineRule="auto"/>
      </w:pPr>
      <w:r>
        <w:separator/>
      </w:r>
    </w:p>
  </w:endnote>
  <w:endnote w:type="continuationSeparator" w:id="0">
    <w:p w14:paraId="49D3F074" w14:textId="77777777" w:rsidR="003213E9" w:rsidRDefault="003213E9" w:rsidP="00875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BDA42" w14:textId="77777777" w:rsidR="003213E9" w:rsidRDefault="003213E9" w:rsidP="00875192">
      <w:pPr>
        <w:spacing w:after="0" w:line="240" w:lineRule="auto"/>
      </w:pPr>
      <w:r>
        <w:separator/>
      </w:r>
    </w:p>
  </w:footnote>
  <w:footnote w:type="continuationSeparator" w:id="0">
    <w:p w14:paraId="31B05900" w14:textId="77777777" w:rsidR="003213E9" w:rsidRDefault="003213E9" w:rsidP="00875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06E05" w14:textId="15AE3331" w:rsidR="00875192" w:rsidRDefault="00875192" w:rsidP="00875192">
    <w:pPr>
      <w:pStyle w:val="Header"/>
    </w:pPr>
    <w:r>
      <w:rPr>
        <w:b/>
        <w:bCs/>
        <w:color w:val="3BD9DD"/>
      </w:rPr>
      <w:t>O</w:t>
    </w:r>
    <w:r>
      <w:rPr>
        <w:b/>
        <w:bCs/>
      </w:rPr>
      <w:t xml:space="preserve">TORIO </w:t>
    </w:r>
    <w:r>
      <w:rPr>
        <w:sz w:val="14"/>
        <w:szCs w:val="14"/>
      </w:rPr>
      <w:t>Cyber Risk Management Solutions for Established Industries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EBCC2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C7462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778F5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65C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C4FE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6206C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6887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9AA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CA6A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2C6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6C7B4A"/>
    <w:multiLevelType w:val="multilevel"/>
    <w:tmpl w:val="02BA00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1C6234"/>
    <w:multiLevelType w:val="hybridMultilevel"/>
    <w:tmpl w:val="C4E6659A"/>
    <w:lvl w:ilvl="0" w:tplc="B5D4FBDA">
      <w:start w:val="1"/>
      <w:numFmt w:val="decimal"/>
      <w:pStyle w:val="o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 w15:restartNumberingAfterBreak="0">
    <w:nsid w:val="5C0D38D0"/>
    <w:multiLevelType w:val="hybridMultilevel"/>
    <w:tmpl w:val="DA766616"/>
    <w:lvl w:ilvl="0" w:tplc="E4040734">
      <w:start w:val="1"/>
      <w:numFmt w:val="bullet"/>
      <w:pStyle w:val="ul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0000003">
      <w:start w:val="1"/>
      <w:numFmt w:val="bullet"/>
      <w:pStyle w:val="ul2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6DD5462A"/>
    <w:multiLevelType w:val="hybridMultilevel"/>
    <w:tmpl w:val="DBBC473C"/>
    <w:lvl w:ilvl="0" w:tplc="E26AB024">
      <w:start w:val="1"/>
      <w:numFmt w:val="lowerLetter"/>
      <w:pStyle w:val="ol2"/>
      <w:lvlText w:val="%1."/>
      <w:lvlJc w:val="left"/>
      <w:pPr>
        <w:ind w:left="1152" w:hanging="360"/>
      </w:pPr>
    </w:lvl>
    <w:lvl w:ilvl="1" w:tplc="20000019" w:tentative="1">
      <w:start w:val="1"/>
      <w:numFmt w:val="lowerLetter"/>
      <w:lvlText w:val="%2."/>
      <w:lvlJc w:val="left"/>
      <w:pPr>
        <w:ind w:left="1872" w:hanging="360"/>
      </w:pPr>
    </w:lvl>
    <w:lvl w:ilvl="2" w:tplc="2000001B" w:tentative="1">
      <w:start w:val="1"/>
      <w:numFmt w:val="lowerRoman"/>
      <w:lvlText w:val="%3."/>
      <w:lvlJc w:val="right"/>
      <w:pPr>
        <w:ind w:left="2592" w:hanging="180"/>
      </w:pPr>
    </w:lvl>
    <w:lvl w:ilvl="3" w:tplc="2000000F" w:tentative="1">
      <w:start w:val="1"/>
      <w:numFmt w:val="decimal"/>
      <w:lvlText w:val="%4."/>
      <w:lvlJc w:val="left"/>
      <w:pPr>
        <w:ind w:left="3312" w:hanging="360"/>
      </w:pPr>
    </w:lvl>
    <w:lvl w:ilvl="4" w:tplc="20000019" w:tentative="1">
      <w:start w:val="1"/>
      <w:numFmt w:val="lowerLetter"/>
      <w:lvlText w:val="%5."/>
      <w:lvlJc w:val="left"/>
      <w:pPr>
        <w:ind w:left="4032" w:hanging="360"/>
      </w:pPr>
    </w:lvl>
    <w:lvl w:ilvl="5" w:tplc="2000001B" w:tentative="1">
      <w:start w:val="1"/>
      <w:numFmt w:val="lowerRoman"/>
      <w:lvlText w:val="%6."/>
      <w:lvlJc w:val="right"/>
      <w:pPr>
        <w:ind w:left="4752" w:hanging="180"/>
      </w:pPr>
    </w:lvl>
    <w:lvl w:ilvl="6" w:tplc="2000000F" w:tentative="1">
      <w:start w:val="1"/>
      <w:numFmt w:val="decimal"/>
      <w:lvlText w:val="%7."/>
      <w:lvlJc w:val="left"/>
      <w:pPr>
        <w:ind w:left="5472" w:hanging="360"/>
      </w:pPr>
    </w:lvl>
    <w:lvl w:ilvl="7" w:tplc="20000019" w:tentative="1">
      <w:start w:val="1"/>
      <w:numFmt w:val="lowerLetter"/>
      <w:lvlText w:val="%8."/>
      <w:lvlJc w:val="left"/>
      <w:pPr>
        <w:ind w:left="6192" w:hanging="360"/>
      </w:pPr>
    </w:lvl>
    <w:lvl w:ilvl="8" w:tplc="2000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2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2"/>
    <w:rsid w:val="000B3EA0"/>
    <w:rsid w:val="0012127C"/>
    <w:rsid w:val="001646C1"/>
    <w:rsid w:val="0024357E"/>
    <w:rsid w:val="002F6640"/>
    <w:rsid w:val="003213E9"/>
    <w:rsid w:val="003720A2"/>
    <w:rsid w:val="00471A46"/>
    <w:rsid w:val="00501522"/>
    <w:rsid w:val="005A515A"/>
    <w:rsid w:val="005B782B"/>
    <w:rsid w:val="00623B04"/>
    <w:rsid w:val="006D7423"/>
    <w:rsid w:val="007337CC"/>
    <w:rsid w:val="00816F45"/>
    <w:rsid w:val="0086410D"/>
    <w:rsid w:val="00875192"/>
    <w:rsid w:val="00B72B3C"/>
    <w:rsid w:val="00C42B73"/>
    <w:rsid w:val="00CE1613"/>
    <w:rsid w:val="00D061D0"/>
    <w:rsid w:val="00DE4BDE"/>
    <w:rsid w:val="00E350D6"/>
    <w:rsid w:val="00E75273"/>
    <w:rsid w:val="00FE5303"/>
    <w:rsid w:val="00FF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5B7C6"/>
  <w15:chartTrackingRefBased/>
  <w15:docId w15:val="{6B4B976D-91A3-4AD5-98F6-559206E3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4BDE"/>
  </w:style>
  <w:style w:type="paragraph" w:styleId="Heading1">
    <w:name w:val="heading 1"/>
    <w:next w:val="P"/>
    <w:link w:val="Heading1Char"/>
    <w:uiPriority w:val="9"/>
    <w:qFormat/>
    <w:rsid w:val="00DE4BDE"/>
    <w:pPr>
      <w:keepNext/>
      <w:keepLines/>
      <w:pageBreakBefore/>
      <w:numPr>
        <w:numId w:val="7"/>
      </w:numPr>
      <w:spacing w:before="120" w:after="240"/>
      <w:outlineLvl w:val="0"/>
    </w:pPr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paragraph" w:styleId="Heading2">
    <w:name w:val="heading 2"/>
    <w:next w:val="P"/>
    <w:link w:val="Heading2Char"/>
    <w:uiPriority w:val="9"/>
    <w:unhideWhenUsed/>
    <w:qFormat/>
    <w:rsid w:val="00DE4BDE"/>
    <w:pPr>
      <w:keepNext/>
      <w:keepLines/>
      <w:numPr>
        <w:ilvl w:val="1"/>
        <w:numId w:val="7"/>
      </w:numPr>
      <w:spacing w:before="120" w:after="240"/>
      <w:outlineLvl w:val="1"/>
    </w:pPr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paragraph" w:styleId="Heading3">
    <w:name w:val="heading 3"/>
    <w:next w:val="P"/>
    <w:link w:val="Heading3Char"/>
    <w:autoRedefine/>
    <w:uiPriority w:val="9"/>
    <w:unhideWhenUsed/>
    <w:qFormat/>
    <w:rsid w:val="00DE4BDE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BDE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BD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BD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BD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BD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BD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DE4BD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E4BDE"/>
  </w:style>
  <w:style w:type="character" w:customStyle="1" w:styleId="Heading1Char">
    <w:name w:val="Heading 1 Char"/>
    <w:basedOn w:val="DefaultParagraphFont"/>
    <w:link w:val="Heading1"/>
    <w:uiPriority w:val="9"/>
    <w:rsid w:val="00DE4BDE"/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DE"/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DE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B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BD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B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BD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B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B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">
    <w:name w:val="P"/>
    <w:autoRedefine/>
    <w:qFormat/>
    <w:rsid w:val="00DE4BDE"/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customStyle="1" w:styleId="ul">
    <w:name w:val="ul"/>
    <w:autoRedefine/>
    <w:qFormat/>
    <w:rsid w:val="00DE4BDE"/>
    <w:pPr>
      <w:numPr>
        <w:numId w:val="1"/>
      </w:numPr>
    </w:pPr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styleId="ListParagraph">
    <w:name w:val="List Paragraph"/>
    <w:link w:val="ListParagraphChar"/>
    <w:autoRedefine/>
    <w:uiPriority w:val="1"/>
    <w:qFormat/>
    <w:rsid w:val="00DE4BDE"/>
    <w:pPr>
      <w:ind w:left="432"/>
      <w:contextualSpacing/>
    </w:pPr>
    <w:rPr>
      <w:rFonts w:ascii="Arial" w:hAnsi="Arial" w:cs="Arial"/>
      <w:color w:val="222222"/>
      <w:sz w:val="21"/>
      <w:szCs w:val="21"/>
      <w:shd w:val="clear" w:color="auto" w:fill="FFFFFF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DE4BDE"/>
    <w:rPr>
      <w:rFonts w:ascii="Arial" w:hAnsi="Arial" w:cs="Arial"/>
      <w:color w:val="222222"/>
      <w:sz w:val="21"/>
      <w:szCs w:val="21"/>
      <w:lang w:val="en-US"/>
    </w:rPr>
  </w:style>
  <w:style w:type="paragraph" w:customStyle="1" w:styleId="ol">
    <w:name w:val="ol"/>
    <w:basedOn w:val="P"/>
    <w:autoRedefine/>
    <w:qFormat/>
    <w:rsid w:val="00DE4BDE"/>
    <w:pPr>
      <w:numPr>
        <w:numId w:val="2"/>
      </w:numPr>
    </w:pPr>
    <w:rPr>
      <w:iCs w:val="0"/>
    </w:rPr>
  </w:style>
  <w:style w:type="paragraph" w:customStyle="1" w:styleId="img">
    <w:name w:val="img"/>
    <w:next w:val="P"/>
    <w:autoRedefine/>
    <w:rsid w:val="00DE4BDE"/>
    <w:pPr>
      <w:spacing w:after="120" w:line="240" w:lineRule="auto"/>
      <w:jc w:val="center"/>
    </w:pPr>
    <w:rPr>
      <w:rFonts w:ascii="Century Gothic" w:hAnsi="Century Gothic"/>
      <w:noProof/>
      <w:sz w:val="20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DE4BD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E4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noNum">
    <w:name w:val="Heading 1_noNum"/>
    <w:basedOn w:val="Heading1"/>
    <w:autoRedefine/>
    <w:rsid w:val="00DE4BDE"/>
    <w:pPr>
      <w:numPr>
        <w:numId w:val="0"/>
      </w:numPr>
      <w:spacing w:after="48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E4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BDE"/>
  </w:style>
  <w:style w:type="paragraph" w:styleId="Footer">
    <w:name w:val="footer"/>
    <w:basedOn w:val="Normal"/>
    <w:link w:val="FooterChar"/>
    <w:uiPriority w:val="99"/>
    <w:unhideWhenUsed/>
    <w:rsid w:val="00DE4B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BDE"/>
  </w:style>
  <w:style w:type="paragraph" w:customStyle="1" w:styleId="imgleft">
    <w:name w:val="img_left"/>
    <w:basedOn w:val="img"/>
    <w:rsid w:val="00DE4BDE"/>
    <w:pPr>
      <w:spacing w:after="240"/>
      <w:jc w:val="left"/>
    </w:pPr>
  </w:style>
  <w:style w:type="paragraph" w:customStyle="1" w:styleId="Heading2NoNumber">
    <w:name w:val="Heading 2 No Number"/>
    <w:basedOn w:val="Heading2"/>
    <w:uiPriority w:val="99"/>
    <w:unhideWhenUsed/>
    <w:rsid w:val="00DE4BDE"/>
    <w:pPr>
      <w:numPr>
        <w:ilvl w:val="0"/>
        <w:numId w:val="0"/>
      </w:numPr>
      <w:tabs>
        <w:tab w:val="left" w:pos="1080"/>
      </w:tabs>
      <w:spacing w:before="280" w:after="160" w:line="240" w:lineRule="auto"/>
      <w:ind w:left="432"/>
    </w:pPr>
    <w:rPr>
      <w:rFonts w:eastAsia="Times New Roman" w:cs="Courier"/>
      <w:color w:val="000000" w:themeColor="text1"/>
      <w:sz w:val="40"/>
      <w:szCs w:val="34"/>
      <w:lang w:val="en-US" w:bidi="ar-SA"/>
    </w:rPr>
  </w:style>
  <w:style w:type="paragraph" w:styleId="Title">
    <w:name w:val="Title"/>
    <w:basedOn w:val="Heading2NoNumber"/>
    <w:next w:val="Normal"/>
    <w:link w:val="TitleChar"/>
    <w:uiPriority w:val="10"/>
    <w:qFormat/>
    <w:rsid w:val="00DE4BDE"/>
    <w:pPr>
      <w:ind w:left="1152"/>
    </w:pPr>
  </w:style>
  <w:style w:type="character" w:customStyle="1" w:styleId="TitleChar">
    <w:name w:val="Title Char"/>
    <w:basedOn w:val="DefaultParagraphFont"/>
    <w:link w:val="Title"/>
    <w:uiPriority w:val="10"/>
    <w:rsid w:val="00DE4BDE"/>
    <w:rPr>
      <w:rFonts w:ascii="Century Gothic" w:eastAsia="Times New Roman" w:hAnsi="Century Gothic" w:cs="Courier"/>
      <w:color w:val="000000" w:themeColor="text1"/>
      <w:sz w:val="40"/>
      <w:szCs w:val="34"/>
      <w:lang w:val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BDE"/>
    <w:pPr>
      <w:tabs>
        <w:tab w:val="left" w:pos="2364"/>
        <w:tab w:val="left" w:pos="2975"/>
      </w:tabs>
      <w:spacing w:before="400"/>
    </w:pPr>
    <w:rPr>
      <w:rFonts w:ascii="Century Gothic" w:hAnsi="Century Gothic"/>
      <w:color w:val="2F5496" w:themeColor="accent1" w:themeShade="BF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E4BDE"/>
    <w:rPr>
      <w:rFonts w:ascii="Century Gothic" w:hAnsi="Century Gothic"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E4BDE"/>
    <w:pPr>
      <w:numPr>
        <w:numId w:val="0"/>
      </w:numPr>
      <w:spacing w:before="240" w:after="0"/>
      <w:jc w:val="center"/>
      <w:outlineLvl w:val="9"/>
    </w:pPr>
    <w:rPr>
      <w:rFonts w:asciiTheme="majorHAnsi" w:hAnsiTheme="majorHAnsi"/>
      <w:color w:val="2F5496" w:themeColor="accent1" w:themeShade="BF"/>
      <w:lang w:val="en-US" w:bidi="ar-SA"/>
    </w:rPr>
  </w:style>
  <w:style w:type="paragraph" w:styleId="Caption">
    <w:name w:val="caption"/>
    <w:next w:val="P"/>
    <w:autoRedefine/>
    <w:uiPriority w:val="35"/>
    <w:unhideWhenUsed/>
    <w:qFormat/>
    <w:rsid w:val="00DE4BDE"/>
    <w:pPr>
      <w:spacing w:after="200" w:line="360" w:lineRule="auto"/>
      <w:jc w:val="center"/>
    </w:pPr>
    <w:rPr>
      <w:i/>
      <w:iCs/>
      <w:color w:val="44546A" w:themeColor="text2"/>
      <w:sz w:val="18"/>
      <w:szCs w:val="18"/>
    </w:rPr>
  </w:style>
  <w:style w:type="paragraph" w:customStyle="1" w:styleId="ul2">
    <w:name w:val="ul2"/>
    <w:basedOn w:val="ul"/>
    <w:autoRedefine/>
    <w:rsid w:val="00DE4BDE"/>
    <w:pPr>
      <w:numPr>
        <w:ilvl w:val="1"/>
      </w:numPr>
    </w:pPr>
  </w:style>
  <w:style w:type="character" w:customStyle="1" w:styleId="UI-item">
    <w:name w:val="UI-item"/>
    <w:basedOn w:val="DefaultParagraphFont"/>
    <w:uiPriority w:val="1"/>
    <w:rsid w:val="00DE4BDE"/>
    <w:rPr>
      <w:i/>
    </w:rPr>
  </w:style>
  <w:style w:type="paragraph" w:customStyle="1" w:styleId="ol2">
    <w:name w:val="ol2"/>
    <w:basedOn w:val="ol"/>
    <w:autoRedefine/>
    <w:rsid w:val="00DE4BDE"/>
    <w:pPr>
      <w:numPr>
        <w:numId w:val="18"/>
      </w:numPr>
    </w:pPr>
  </w:style>
  <w:style w:type="paragraph" w:customStyle="1" w:styleId="Comment">
    <w:name w:val="Comment"/>
    <w:basedOn w:val="P"/>
    <w:autoRedefine/>
    <w:rsid w:val="00DE4BDE"/>
    <w:pPr>
      <w:shd w:val="clear" w:color="auto" w:fill="FFFF00"/>
      <w:tabs>
        <w:tab w:val="left" w:pos="4950"/>
      </w:tabs>
    </w:pPr>
    <w:rPr>
      <w:color w:val="C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ld\Google%20Drive\Contract%20Writing%20Work\Otorio\Documentation\Templates\Otorio-template-201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Otorio-template-2019.dotx</Template>
  <TotalTime>116</TotalTime>
  <Pages>9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goldhar</dc:creator>
  <cp:keywords/>
  <dc:description/>
  <cp:lastModifiedBy>david goldhar</cp:lastModifiedBy>
  <cp:revision>15</cp:revision>
  <dcterms:created xsi:type="dcterms:W3CDTF">2019-02-13T06:50:00Z</dcterms:created>
  <dcterms:modified xsi:type="dcterms:W3CDTF">2019-02-20T17:09:00Z</dcterms:modified>
</cp:coreProperties>
</file>