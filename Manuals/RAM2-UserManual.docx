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E7716EB" w:rsidR="0025430B" w:rsidRDefault="0025430B" w:rsidP="006B1D06">
      <w:pPr>
        <w:pStyle w:val="P"/>
      </w:pPr>
      <w:r>
        <w:t xml:space="preserve">The </w:t>
      </w:r>
      <w:proofErr w:type="spellStart"/>
      <w:r>
        <w:t>Otorio</w:t>
      </w:r>
      <w:proofErr w:type="spellEnd"/>
      <w:r>
        <w:t xml:space="preserve"> Risk Assessment Monitoring &amp; Management platform, RAM</w:t>
      </w:r>
      <w:r w:rsidRPr="0025430B">
        <w:rPr>
          <w:vertAlign w:val="superscript"/>
        </w:rPr>
        <w:t>2</w:t>
      </w:r>
      <w:r>
        <w:t xml:space="preserve"> an unparalleled industrial-tailored Security Orchestration, Automation and Response (SOAR) platform. The RAM</w:t>
      </w:r>
      <w:r w:rsidRPr="0025430B">
        <w:rPr>
          <w:vertAlign w:val="superscript"/>
        </w:rPr>
        <w:t>2</w:t>
      </w:r>
      <w:r>
        <w:t xml:space="preserve"> offers an industry-first, comprehensive, centralized, simplified, and automated industrial cyber risk management solution.</w:t>
      </w:r>
    </w:p>
    <w:p w14:paraId="391DB395" w14:textId="76E22365" w:rsidR="0025430B" w:rsidRDefault="0025430B" w:rsidP="006B1D06">
      <w:pPr>
        <w:pStyle w:val="P"/>
      </w:pPr>
      <w:r>
        <w:t>RAM</w:t>
      </w:r>
      <w:r w:rsidRPr="0025430B">
        <w:rPr>
          <w:vertAlign w:val="superscript"/>
        </w:rPr>
        <w:t>2</w:t>
      </w:r>
      <w:r>
        <w:t xml:space="preserve"> easily integrates a variety of production floor data sources (e.g. OT, IT, security logs and network data) and provides actionable views, based on powerful machine analytics. Business Information Security Officers (BISO) and operations engineers can use the customized dashboard to more effectively carry day-to-day tasks.</w:t>
      </w:r>
    </w:p>
    <w:p w14:paraId="2A7248D6" w14:textId="556B0961" w:rsidR="00E70BED" w:rsidRDefault="00E70BED" w:rsidP="00E70BED">
      <w:pPr>
        <w:pStyle w:val="Heading2"/>
        <w:rPr>
          <w:lang w:val="en-US"/>
        </w:rPr>
      </w:pPr>
      <w:r>
        <w:rPr>
          <w:lang w:val="en-US"/>
        </w:rPr>
        <w:t>Main Features</w:t>
      </w:r>
    </w:p>
    <w:p w14:paraId="0653A4A2" w14:textId="2B4583BF" w:rsidR="006458C9" w:rsidRDefault="006458C9" w:rsidP="006458C9">
      <w:pPr>
        <w:pStyle w:val="Heading3"/>
        <w:rPr>
          <w:lang w:val="en-US"/>
        </w:rPr>
      </w:pPr>
      <w:r>
        <w:rPr>
          <w:lang w:val="en-US"/>
        </w:rPr>
        <w:t>Factory Management</w:t>
      </w:r>
    </w:p>
    <w:p w14:paraId="4AFB96A4" w14:textId="0D073335" w:rsidR="00ED52DC" w:rsidRDefault="00ED52DC" w:rsidP="00ED52DC">
      <w:pPr>
        <w:pStyle w:val="P"/>
      </w:pPr>
      <w:r>
        <w:t>The RAM</w:t>
      </w:r>
      <w:r w:rsidRPr="00ED52DC">
        <w:rPr>
          <w:vertAlign w:val="superscript"/>
        </w:rPr>
        <w:t>2</w:t>
      </w:r>
      <w:r>
        <w:t xml:space="preserve"> platform manages security for assets (such as shop-floor machines) in a single factory.</w:t>
      </w:r>
    </w:p>
    <w:p w14:paraId="68442AD4" w14:textId="200E5E94" w:rsidR="00ED52DC" w:rsidRPr="00ED52DC" w:rsidRDefault="00ED52DC" w:rsidP="00ED52DC">
      <w:pPr>
        <w:pStyle w:val="P"/>
      </w:pPr>
      <w:r>
        <w:t>The factory is divided hierarchically into the following entities.</w:t>
      </w:r>
    </w:p>
    <w:p w14:paraId="17CE9DB1" w14:textId="6407CF56" w:rsidR="00CF6749" w:rsidRDefault="00CF6749" w:rsidP="006B1D06">
      <w:pPr>
        <w:pStyle w:val="P"/>
      </w:pPr>
      <w:r w:rsidRPr="0098310D">
        <w:rPr>
          <w:b/>
          <w:bCs/>
        </w:rPr>
        <w:t>Plant</w:t>
      </w:r>
      <w:r w:rsidR="00ED52DC">
        <w:t xml:space="preserve"> – this is a factory, possibly distributed over several geographical locations, but related logically as one business or industrial unit.</w:t>
      </w:r>
    </w:p>
    <w:p w14:paraId="5A0B5A5C" w14:textId="33138D04" w:rsidR="00CF6749" w:rsidRDefault="00CF6749" w:rsidP="006B1D06">
      <w:pPr>
        <w:pStyle w:val="P"/>
      </w:pPr>
      <w:r w:rsidRPr="0098310D">
        <w:rPr>
          <w:b/>
          <w:bCs/>
        </w:rPr>
        <w:t>Shops</w:t>
      </w:r>
      <w:r w:rsidR="00ED52DC">
        <w:t xml:space="preserve"> – an element of a factory, in which specific activities are performed.</w:t>
      </w:r>
    </w:p>
    <w:p w14:paraId="4575C736" w14:textId="45DF45D8" w:rsidR="00CF6749" w:rsidRDefault="00CF6749" w:rsidP="006B1D06">
      <w:pPr>
        <w:pStyle w:val="P"/>
      </w:pPr>
      <w:r w:rsidRPr="0098310D">
        <w:rPr>
          <w:b/>
          <w:bCs/>
        </w:rPr>
        <w:t>Cells</w:t>
      </w:r>
      <w:r w:rsidR="00ED52DC">
        <w:t xml:space="preserve"> – a unit in a shop</w:t>
      </w:r>
    </w:p>
    <w:p w14:paraId="57BD0DD1" w14:textId="684B8862" w:rsidR="00CF6749" w:rsidRDefault="0098310D" w:rsidP="006B1D06">
      <w:pPr>
        <w:pStyle w:val="P"/>
      </w:pPr>
      <w:r w:rsidRPr="0098310D">
        <w:rPr>
          <w:b/>
          <w:bCs/>
        </w:rPr>
        <w:t>A</w:t>
      </w:r>
      <w:r w:rsidR="00CF6749" w:rsidRPr="0098310D">
        <w:rPr>
          <w:b/>
          <w:bCs/>
        </w:rPr>
        <w:t>ssets</w:t>
      </w:r>
      <w:r>
        <w:t xml:space="preserve"> – a single machine or device in a cell. An asset can belong to only one cell.</w:t>
      </w:r>
    </w:p>
    <w:p w14:paraId="34BC0EF7" w14:textId="6B954A45" w:rsidR="0098310D" w:rsidRPr="0098310D" w:rsidRDefault="0098310D" w:rsidP="006B1D06">
      <w:pPr>
        <w:pStyle w:val="P"/>
      </w:pPr>
      <w:r>
        <w:t>RAM</w:t>
      </w:r>
      <w:r w:rsidRPr="0098310D">
        <w:rPr>
          <w:vertAlign w:val="superscript"/>
        </w:rPr>
        <w:t>2</w:t>
      </w:r>
      <w:r>
        <w:t xml:space="preserve"> scans assets in cells to assess their security and risk level, and then assesses an overall risk level for the cell, and then the shop, based on the risk levels of the component assets.</w:t>
      </w:r>
    </w:p>
    <w:p w14:paraId="58D29B66" w14:textId="594F2855" w:rsidR="006458C9" w:rsidRDefault="006458C9" w:rsidP="006458C9">
      <w:pPr>
        <w:pStyle w:val="Heading3"/>
        <w:rPr>
          <w:lang w:val="en-US"/>
        </w:rPr>
      </w:pPr>
      <w:r>
        <w:rPr>
          <w:lang w:val="en-US"/>
        </w:rPr>
        <w:t>Asset Management</w:t>
      </w:r>
    </w:p>
    <w:p w14:paraId="48026C8C" w14:textId="539F944D" w:rsidR="0098310D" w:rsidRDefault="0098310D" w:rsidP="0098310D">
      <w:pPr>
        <w:pStyle w:val="P"/>
      </w:pPr>
      <w:r>
        <w:t>RAM</w:t>
      </w:r>
      <w:r w:rsidRPr="0098310D">
        <w:rPr>
          <w:vertAlign w:val="superscript"/>
        </w:rPr>
        <w:t>2</w:t>
      </w:r>
      <w:r>
        <w:rPr>
          <w:vertAlign w:val="superscript"/>
        </w:rPr>
        <w:t xml:space="preserve"> </w:t>
      </w:r>
      <w:r>
        <w:t xml:space="preserve">discovers assets in the plant automatically (if they are connected to the </w:t>
      </w:r>
      <w:r w:rsidR="00EE64AA">
        <w:t>plant network and discoverable). Discovered assets are initially unassigned to any cell or shop.</w:t>
      </w:r>
    </w:p>
    <w:p w14:paraId="2164B8B9" w14:textId="5EAEF168" w:rsidR="00EE64AA" w:rsidRDefault="00EE64AA" w:rsidP="0098310D">
      <w:pPr>
        <w:pStyle w:val="P"/>
      </w:pPr>
      <w:r>
        <w:t>In RAM</w:t>
      </w:r>
      <w:r w:rsidRPr="00EE64AA">
        <w:rPr>
          <w:vertAlign w:val="superscript"/>
        </w:rPr>
        <w:t>2</w:t>
      </w:r>
      <w:r>
        <w:t xml:space="preserve">, you can define shops and cells for the plant, and then assign cells to shops, and assets to cells. </w:t>
      </w:r>
    </w:p>
    <w:p w14:paraId="786FFD71" w14:textId="4AA87699" w:rsidR="00EE64AA" w:rsidRDefault="00EE64AA" w:rsidP="0098310D">
      <w:pPr>
        <w:pStyle w:val="P"/>
      </w:pPr>
      <w:r>
        <w:t>RAM</w:t>
      </w:r>
      <w:r w:rsidRPr="00EE64AA">
        <w:rPr>
          <w:vertAlign w:val="superscript"/>
        </w:rPr>
        <w:t>2</w:t>
      </w:r>
      <w:r>
        <w:t xml:space="preserve"> scans assets, once they are discovered, whether or not they are assigned to a cell.</w:t>
      </w:r>
    </w:p>
    <w:p w14:paraId="3BDAAD84" w14:textId="46EDAE6E" w:rsidR="00AF614E" w:rsidRDefault="00AF614E" w:rsidP="0098310D">
      <w:pPr>
        <w:pStyle w:val="P"/>
      </w:pPr>
      <w:r>
        <w:t>RAM</w:t>
      </w:r>
      <w:r w:rsidRPr="00AF614E">
        <w:rPr>
          <w:vertAlign w:val="superscript"/>
        </w:rPr>
        <w:t>2</w:t>
      </w:r>
      <w:r>
        <w:t xml:space="preserve"> also has views to show the security and risk status of the plant, shops, cells, and assets, as well as alerts that are generated when security issues are found in the course of a scan.</w:t>
      </w:r>
    </w:p>
    <w:p w14:paraId="6B48F1FC" w14:textId="63724165" w:rsidR="00AF614E" w:rsidRPr="0098310D" w:rsidRDefault="00AF614E" w:rsidP="0098310D">
      <w:pPr>
        <w:pStyle w:val="P"/>
      </w:pPr>
      <w:r>
        <w:t>You can perform the following actions</w:t>
      </w:r>
    </w:p>
    <w:p w14:paraId="0F1E07E3" w14:textId="2A3C5989" w:rsidR="00CF6749" w:rsidRDefault="00CF6749" w:rsidP="006B1D06">
      <w:pPr>
        <w:pStyle w:val="P"/>
      </w:pPr>
      <w:r>
        <w:t>Add shops to plant</w:t>
      </w:r>
      <w:r w:rsidR="00AF614E">
        <w:t xml:space="preserve"> – define new shops, which are automatically included in the plant</w:t>
      </w:r>
    </w:p>
    <w:p w14:paraId="1EB4C0B2" w14:textId="03C7CAF0" w:rsidR="00CF6749" w:rsidRDefault="00CF6749" w:rsidP="006B1D06">
      <w:pPr>
        <w:pStyle w:val="P"/>
      </w:pPr>
      <w:r>
        <w:t>Associate cells to shops</w:t>
      </w:r>
      <w:r w:rsidR="00AF614E">
        <w:t xml:space="preserve"> – define new cells, and associate them with a shop, or move existing cells from one shop to another</w:t>
      </w:r>
    </w:p>
    <w:p w14:paraId="27A445E4" w14:textId="6BE1EEC0" w:rsidR="00CF6749" w:rsidRDefault="00CF6749" w:rsidP="006B1D06">
      <w:pPr>
        <w:pStyle w:val="P"/>
      </w:pPr>
      <w:r>
        <w:t>Associate assets to cells</w:t>
      </w:r>
      <w:r w:rsidR="00AF614E">
        <w:t xml:space="preserve"> – associate assets to a cell, or move assets from one cell to another</w:t>
      </w:r>
    </w:p>
    <w:p w14:paraId="5ED46C3C" w14:textId="77777777" w:rsidR="00CF6749" w:rsidRPr="00CF6749" w:rsidRDefault="00CF6749" w:rsidP="006B1D06">
      <w:pPr>
        <w:pStyle w:val="P"/>
      </w:pPr>
    </w:p>
    <w:p w14:paraId="3FC9643D" w14:textId="09726BC9" w:rsidR="006458C9" w:rsidRDefault="006458C9" w:rsidP="006458C9">
      <w:pPr>
        <w:pStyle w:val="Heading3"/>
        <w:rPr>
          <w:lang w:val="en-US"/>
        </w:rPr>
      </w:pPr>
      <w:r>
        <w:rPr>
          <w:lang w:val="en-US"/>
        </w:rPr>
        <w:lastRenderedPageBreak/>
        <w:t>Alerts</w:t>
      </w:r>
    </w:p>
    <w:p w14:paraId="7C5A5808" w14:textId="77777777" w:rsidR="00616410" w:rsidRDefault="00616410" w:rsidP="00616410">
      <w:pPr>
        <w:pStyle w:val="P"/>
      </w:pPr>
      <w:r>
        <w:t>RAM</w:t>
      </w:r>
      <w:r w:rsidRPr="00616410">
        <w:rPr>
          <w:vertAlign w:val="superscript"/>
        </w:rPr>
        <w:t>2</w:t>
      </w:r>
      <w:r>
        <w:t xml:space="preserve"> 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616410">
      <w:pPr>
        <w:pStyle w:val="P"/>
      </w:pPr>
      <w:r>
        <w:t>You can acknowledge an alert for a specific asset.</w:t>
      </w:r>
    </w:p>
    <w:p w14:paraId="3E8BF0AA" w14:textId="57159FE8" w:rsidR="006458C9" w:rsidRDefault="006458C9" w:rsidP="006458C9">
      <w:pPr>
        <w:pStyle w:val="Heading3"/>
        <w:rPr>
          <w:lang w:val="en-US"/>
        </w:rPr>
      </w:pPr>
      <w:r>
        <w:rPr>
          <w:lang w:val="en-US"/>
        </w:rPr>
        <w:t>Vulnerabilities</w:t>
      </w:r>
    </w:p>
    <w:p w14:paraId="73A4677D" w14:textId="3FE1E877" w:rsidR="0047451B" w:rsidRDefault="0047451B" w:rsidP="0047451B">
      <w:pPr>
        <w:pStyle w:val="P"/>
      </w:pPr>
      <w:r>
        <w:t xml:space="preserve">RAM2 assesses the risk level for an asset using a list of vulnerabilities compiled by the </w:t>
      </w:r>
      <w:proofErr w:type="spellStart"/>
      <w:r>
        <w:t>Otorio</w:t>
      </w:r>
      <w:proofErr w:type="spellEnd"/>
      <w:r>
        <w:t xml:space="preserve"> threat intelligence research team, and based on published open source vulnerabilities, industrial best practices, etc.</w:t>
      </w:r>
    </w:p>
    <w:p w14:paraId="3CC48E6B" w14:textId="3C7A1967" w:rsidR="00616410" w:rsidRPr="00616410" w:rsidRDefault="0047451B" w:rsidP="0047451B">
      <w:pPr>
        <w:pStyle w:val="P"/>
      </w:pPr>
      <w:r>
        <w:t>You can view the list of vulnerabilities, and filter views and alerts according to specific vulnerabilities. You can also disable specific vulnerabilities, in which case, asset scans will not report or show on issues relating to them.</w:t>
      </w:r>
    </w:p>
    <w:p w14:paraId="711C20C2" w14:textId="53D18515" w:rsidR="00E70BED" w:rsidRPr="00FB5DE2" w:rsidRDefault="00E70BED" w:rsidP="00FB5DE2">
      <w:pPr>
        <w:pStyle w:val="Heading2"/>
      </w:pPr>
      <w:r>
        <w:rPr>
          <w:lang w:val="en-US"/>
        </w:rPr>
        <w:t>What RAM</w:t>
      </w:r>
      <w:r w:rsidRPr="00BC7EDE">
        <w:rPr>
          <w:vertAlign w:val="superscript"/>
          <w:lang w:val="en-US"/>
        </w:rPr>
        <w:t>2</w:t>
      </w:r>
      <w:r>
        <w:rPr>
          <w:lang w:val="en-US"/>
        </w:rPr>
        <w:t xml:space="preserve"> does</w:t>
      </w:r>
    </w:p>
    <w:p w14:paraId="27EB6201" w14:textId="07BCD611" w:rsidR="00FB5DE2" w:rsidRPr="00FB5DE2" w:rsidRDefault="00FB5DE2" w:rsidP="00287267">
      <w:pPr>
        <w:pStyle w:val="ul"/>
      </w:pPr>
      <w:r>
        <w:t>Discover &amp; map assets in plant network</w:t>
      </w:r>
    </w:p>
    <w:p w14:paraId="5CF151F0" w14:textId="77777777" w:rsidR="001F70DD" w:rsidRDefault="001F70DD" w:rsidP="00287267">
      <w:pPr>
        <w:pStyle w:val="ul"/>
      </w:pPr>
      <w:r>
        <w:t>Regularly</w:t>
      </w:r>
      <w:r w:rsidR="00723FC0">
        <w:t xml:space="preserve"> c</w:t>
      </w:r>
      <w:r w:rsidR="00FB5DE2">
        <w:t>ollect information about assets (MSB)</w:t>
      </w:r>
      <w:r w:rsidR="00287267">
        <w:t xml:space="preserve"> </w:t>
      </w:r>
    </w:p>
    <w:p w14:paraId="6E77C55F" w14:textId="30E14FA3" w:rsidR="00901674" w:rsidRPr="00901674" w:rsidRDefault="00485888" w:rsidP="00206194">
      <w:pPr>
        <w:pStyle w:val="ul2"/>
      </w:pPr>
      <w:r>
        <w:t>Device, FW, IP,</w:t>
      </w:r>
    </w:p>
    <w:p w14:paraId="48E1E25F" w14:textId="7A835014" w:rsidR="00FB5DE2" w:rsidRDefault="00FB5DE2" w:rsidP="00287267">
      <w:pPr>
        <w:pStyle w:val="ul"/>
      </w:pPr>
      <w:r>
        <w:t xml:space="preserve">Correlate asset info with vulnerability information </w:t>
      </w:r>
      <w:r w:rsidR="00A22021">
        <w:t xml:space="preserve">to generate an </w:t>
      </w:r>
      <w:r>
        <w:t>asset risk assessment &amp; score</w:t>
      </w:r>
    </w:p>
    <w:p w14:paraId="1AA418FD" w14:textId="27506750" w:rsidR="00485888" w:rsidRDefault="00485888" w:rsidP="00206194">
      <w:pPr>
        <w:pStyle w:val="ul2"/>
      </w:pPr>
      <w:r>
        <w:t>CVEs</w:t>
      </w:r>
    </w:p>
    <w:p w14:paraId="52982D85" w14:textId="4A870D71" w:rsidR="00485888" w:rsidRPr="00485888" w:rsidRDefault="00485888" w:rsidP="00206194">
      <w:pPr>
        <w:pStyle w:val="ul2"/>
      </w:pPr>
      <w:proofErr w:type="spellStart"/>
      <w:r>
        <w:t>Otorio</w:t>
      </w:r>
      <w:proofErr w:type="spellEnd"/>
      <w:r>
        <w:t xml:space="preserve"> Threat Intel Research Team</w:t>
      </w:r>
    </w:p>
    <w:p w14:paraId="4F75C08B" w14:textId="3A1B972C" w:rsidR="006E4CE8" w:rsidRDefault="006E4CE8" w:rsidP="00287267">
      <w:pPr>
        <w:pStyle w:val="ul"/>
      </w:pPr>
      <w:r>
        <w:t>Generate Shop</w:t>
      </w:r>
      <w:r w:rsidR="00A22021">
        <w:t>-level</w:t>
      </w:r>
      <w:r>
        <w:t xml:space="preserve"> risk level, based on cell &amp; asset risk assessments</w:t>
      </w:r>
    </w:p>
    <w:p w14:paraId="4F8334C5" w14:textId="708C65DF" w:rsidR="00485888" w:rsidRPr="00485888" w:rsidRDefault="00485888" w:rsidP="00206194">
      <w:pPr>
        <w:pStyle w:val="ul2"/>
      </w:pPr>
      <w:proofErr w:type="spellStart"/>
      <w:r>
        <w:t>Otorio</w:t>
      </w:r>
      <w:proofErr w:type="spellEnd"/>
      <w:r>
        <w:t xml:space="preserve"> proprietary algorithm</w:t>
      </w:r>
    </w:p>
    <w:p w14:paraId="4778B5D3" w14:textId="552D0356" w:rsidR="00B16968" w:rsidRDefault="00B16968" w:rsidP="00287267">
      <w:pPr>
        <w:pStyle w:val="ul"/>
      </w:pPr>
      <w:r>
        <w:t>Generate alerts about assets</w:t>
      </w:r>
    </w:p>
    <w:p w14:paraId="3AE5E6AA" w14:textId="05977A4D" w:rsidR="00485888" w:rsidRPr="00485888" w:rsidRDefault="00485888" w:rsidP="00287267">
      <w:pPr>
        <w:pStyle w:val="P"/>
        <w:ind w:left="720"/>
      </w:pPr>
    </w:p>
    <w:p w14:paraId="39852968" w14:textId="6BFCB233" w:rsidR="00B16968" w:rsidRDefault="00B16968" w:rsidP="00590502">
      <w:pPr>
        <w:pStyle w:val="Heading1"/>
        <w:rPr>
          <w:lang w:val="en-US"/>
        </w:rPr>
      </w:pPr>
      <w:r>
        <w:rPr>
          <w:lang w:val="en-US"/>
        </w:rPr>
        <w:lastRenderedPageBreak/>
        <w:t>Views</w:t>
      </w:r>
    </w:p>
    <w:p w14:paraId="584D3A33" w14:textId="635C92EE" w:rsidR="000C242A" w:rsidRDefault="00206194" w:rsidP="006B1D06">
      <w:pPr>
        <w:pStyle w:val="P"/>
      </w:pPr>
      <w:r>
        <w:t>RAM</w:t>
      </w:r>
      <w:r w:rsidRPr="00206194">
        <w:rPr>
          <w:vertAlign w:val="superscript"/>
        </w:rPr>
        <w:t>2</w:t>
      </w:r>
      <w:r>
        <w:t xml:space="preserve"> has several views, to show entities in the plant, and alerts.</w:t>
      </w:r>
    </w:p>
    <w:p w14:paraId="717D9710" w14:textId="19E24DE4" w:rsidR="00206194" w:rsidRPr="000C242A" w:rsidRDefault="00206194" w:rsidP="006B1D06">
      <w:pPr>
        <w:pStyle w:val="P"/>
      </w:pPr>
      <w:r>
        <w:t>The home page is the Dashboard view.</w:t>
      </w:r>
    </w:p>
    <w:p w14:paraId="3CFE8FB8" w14:textId="6863E2D7" w:rsidR="000C242A" w:rsidRDefault="00417C09" w:rsidP="000C242A">
      <w:pPr>
        <w:pStyle w:val="Heading2"/>
        <w:rPr>
          <w:lang w:val="en-US"/>
        </w:rPr>
      </w:pPr>
      <w:r>
        <w:rPr>
          <w:lang w:val="en-US"/>
        </w:rPr>
        <w:t>Dashboard View</w:t>
      </w:r>
    </w:p>
    <w:p w14:paraId="74F78D7C" w14:textId="2F04898E" w:rsidR="000C242A" w:rsidRDefault="000C242A" w:rsidP="00B16968">
      <w:pPr>
        <w:rPr>
          <w:lang w:val="en-US"/>
        </w:rPr>
      </w:pPr>
      <w:r>
        <w:rPr>
          <w:lang w:val="en-US"/>
        </w:rPr>
        <w:t xml:space="preserve">The Dashboard view is the first view </w:t>
      </w:r>
      <w:r w:rsidR="00B227D3">
        <w:rPr>
          <w:lang w:val="en-US"/>
        </w:rPr>
        <w:t xml:space="preserve">you see </w:t>
      </w:r>
      <w:r>
        <w:rPr>
          <w:lang w:val="en-US"/>
        </w:rPr>
        <w:t>when the RAM</w:t>
      </w:r>
      <w:r w:rsidRPr="000C242A">
        <w:rPr>
          <w:vertAlign w:val="superscript"/>
          <w:lang w:val="en-US"/>
        </w:rPr>
        <w:t>2</w:t>
      </w:r>
      <w:r>
        <w:rPr>
          <w:lang w:val="en-US"/>
        </w:rPr>
        <w:t xml:space="preserve"> application starts. It shows summary information for each shop in your plant.</w:t>
      </w:r>
      <w:r w:rsidR="00E7624B">
        <w:rPr>
          <w:lang w:val="en-US"/>
        </w:rPr>
        <w:t xml:space="preserve"> You can select from the list of shops on the left.</w:t>
      </w:r>
      <w:r>
        <w:rPr>
          <w:lang w:val="en-US"/>
        </w:rPr>
        <w:t xml:space="preserve"> For each shop it shows:</w:t>
      </w:r>
    </w:p>
    <w:p w14:paraId="358B995C" w14:textId="018697BD" w:rsidR="000C242A" w:rsidRDefault="000C242A" w:rsidP="00204140">
      <w:pPr>
        <w:pStyle w:val="ul"/>
      </w:pPr>
      <w:r>
        <w:t>The overall Risk Level for the shop</w:t>
      </w:r>
    </w:p>
    <w:p w14:paraId="2377CDA8" w14:textId="61F24268" w:rsidR="000C242A" w:rsidRDefault="000C242A" w:rsidP="00204140">
      <w:pPr>
        <w:pStyle w:val="ul"/>
      </w:pPr>
      <w:r>
        <w:t>The number of production cells in the shop</w:t>
      </w:r>
    </w:p>
    <w:p w14:paraId="25EA79E2" w14:textId="768B0167" w:rsidR="000C242A" w:rsidRDefault="000C242A" w:rsidP="00204140">
      <w:pPr>
        <w:pStyle w:val="ul"/>
      </w:pPr>
      <w:r>
        <w:t>The number of assets in the shop (assigned to cells)</w:t>
      </w:r>
    </w:p>
    <w:p w14:paraId="4DC1C56D" w14:textId="41E7CA0C" w:rsidR="000C242A" w:rsidRDefault="000C242A" w:rsidP="00204140">
      <w:pPr>
        <w:pStyle w:val="ul"/>
      </w:pPr>
      <w:r>
        <w:t>The number of alerts that have been logged for the shop</w:t>
      </w:r>
    </w:p>
    <w:p w14:paraId="0BF9D879" w14:textId="77777777" w:rsidR="00E7624B" w:rsidRDefault="00E7624B" w:rsidP="00E7624B">
      <w:pPr>
        <w:pStyle w:val="img"/>
        <w:keepNext/>
      </w:pPr>
      <w:r>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04E0B64" w14:textId="5C1DCC80" w:rsidR="00E7624B" w:rsidRDefault="00E7624B" w:rsidP="00E7624B">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14949">
        <w:rPr>
          <w:noProof/>
        </w:rPr>
        <w:t>1</w:t>
      </w:r>
      <w:r w:rsidR="001F6D3C">
        <w:rPr>
          <w:noProof/>
        </w:rPr>
        <w:fldChar w:fldCharType="end"/>
      </w:r>
      <w:r>
        <w:rPr>
          <w:lang w:val="en-US"/>
        </w:rPr>
        <w:t xml:space="preserve"> Dashboard view</w:t>
      </w:r>
    </w:p>
    <w:p w14:paraId="7E3B2203" w14:textId="540C07C4" w:rsidR="00B227D3" w:rsidRPr="00B227D3" w:rsidRDefault="00B227D3" w:rsidP="00B227D3">
      <w:pPr>
        <w:pStyle w:val="P"/>
      </w:pPr>
      <w:r>
        <w:t xml:space="preserve">Click on </w:t>
      </w:r>
      <w:r>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0D156E">
        <w:rPr>
          <w:rStyle w:val="UI-item"/>
        </w:rPr>
        <w:t xml:space="preserve">Dashboard </w:t>
      </w:r>
      <w:r>
        <w:t>link to return to the Dashboard from any other RAM</w:t>
      </w:r>
      <w:r w:rsidRPr="00B227D3">
        <w:rPr>
          <w:vertAlign w:val="superscript"/>
        </w:rPr>
        <w:t>2</w:t>
      </w:r>
      <w:r>
        <w:t xml:space="preserve"> view.</w:t>
      </w:r>
    </w:p>
    <w:p w14:paraId="12545842" w14:textId="451AC762" w:rsidR="00E7624B" w:rsidRDefault="00E7624B" w:rsidP="006B1D06">
      <w:pPr>
        <w:pStyle w:val="P"/>
      </w:pPr>
      <w:r>
        <w:t>The center of the Dashboard shows</w:t>
      </w:r>
      <w:r w:rsidR="003A663F">
        <w:t xml:space="preserve"> </w:t>
      </w:r>
      <w:r>
        <w:t>graphical</w:t>
      </w:r>
      <w:r w:rsidR="00557FCF">
        <w:t>ly</w:t>
      </w:r>
      <w:r>
        <w:t xml:space="preserve"> the Risk Level</w:t>
      </w:r>
      <w:r w:rsidR="00204140">
        <w:t xml:space="preserve"> distribution</w:t>
      </w:r>
      <w:r>
        <w:t xml:space="preserve"> of the production cells in the shop</w:t>
      </w:r>
      <w:r w:rsidR="003A663F">
        <w:t xml:space="preserve">. This is color-coded by Risk Level. </w:t>
      </w:r>
      <w:r w:rsidR="00CF6749">
        <w:t>In the example above, there is one cell at Risk Level ‘High’, and one at ‘Critical’ (and the third not at risk).</w:t>
      </w:r>
    </w:p>
    <w:p w14:paraId="3DBA76A3" w14:textId="7FA2C67D" w:rsidR="00E7624B" w:rsidRDefault="00E7624B" w:rsidP="006B1D06">
      <w:pPr>
        <w:pStyle w:val="P"/>
      </w:pPr>
      <w:r>
        <w:t>Click on one of the</w:t>
      </w:r>
      <w:r w:rsidR="00204140">
        <w:t xml:space="preserve"> Risk Level</w:t>
      </w:r>
      <w:r w:rsidR="000D156E">
        <w:t>s</w:t>
      </w:r>
      <w:r w:rsidR="00E205F9">
        <w:t>, to show more detail.</w:t>
      </w:r>
      <w:r w:rsidR="00CF6749">
        <w:t xml:space="preserve"> In the example below the cell at High Risk has 7 assets </w:t>
      </w:r>
      <w:r w:rsidR="00204140">
        <w:t>affected by risk, with 10 alerts generated.</w:t>
      </w:r>
    </w:p>
    <w:p w14:paraId="19DB7424" w14:textId="77777777" w:rsidR="00CF6749" w:rsidRDefault="00E205F9" w:rsidP="00CF6749">
      <w:pPr>
        <w:pStyle w:val="img"/>
        <w:keepNext/>
      </w:pPr>
      <w:r>
        <w:lastRenderedPageBreak/>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688B4DCA" w14:textId="1400E240" w:rsidR="00E205F9" w:rsidRDefault="00CF6749" w:rsidP="00CF6749">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14949">
        <w:rPr>
          <w:noProof/>
        </w:rPr>
        <w:t>2</w:t>
      </w:r>
      <w:r w:rsidR="001F6D3C">
        <w:rPr>
          <w:noProof/>
        </w:rPr>
        <w:fldChar w:fldCharType="end"/>
      </w:r>
      <w:r>
        <w:rPr>
          <w:lang w:val="en-US"/>
        </w:rPr>
        <w:t xml:space="preserve"> At-risk production cell details</w:t>
      </w:r>
    </w:p>
    <w:p w14:paraId="4598CFE7" w14:textId="77777777" w:rsidR="00204140" w:rsidRDefault="00204140" w:rsidP="006B1D06">
      <w:pPr>
        <w:pStyle w:val="P"/>
      </w:pPr>
      <w:r>
        <w:t>Click on the detail (at the right) to open a list of the alerts for the cell.</w:t>
      </w:r>
    </w:p>
    <w:p w14:paraId="44A2E337" w14:textId="45C22F2E" w:rsidR="00204140" w:rsidRDefault="00204140" w:rsidP="00204140">
      <w:pPr>
        <w:pStyle w:val="img"/>
        <w:keepNext/>
      </w:pPr>
      <w:r>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2FCEDDB0" w14:textId="288DE8A2" w:rsidR="00204140" w:rsidRDefault="00204140" w:rsidP="00204140">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14949">
        <w:rPr>
          <w:noProof/>
        </w:rPr>
        <w:t>3</w:t>
      </w:r>
      <w:r w:rsidR="001F6D3C">
        <w:rPr>
          <w:noProof/>
        </w:rPr>
        <w:fldChar w:fldCharType="end"/>
      </w:r>
      <w:r>
        <w:rPr>
          <w:lang w:val="en-US"/>
        </w:rPr>
        <w:t xml:space="preserve"> Alerts for Production Cell</w:t>
      </w:r>
    </w:p>
    <w:p w14:paraId="47D83996" w14:textId="0617A666" w:rsidR="00E9108B" w:rsidRDefault="00E9108B" w:rsidP="00E9108B">
      <w:pPr>
        <w:pStyle w:val="Heading3"/>
        <w:rPr>
          <w:lang w:val="en-US"/>
        </w:rPr>
      </w:pPr>
      <w:r>
        <w:rPr>
          <w:lang w:val="en-US"/>
        </w:rPr>
        <w:t>Shop</w:t>
      </w:r>
      <w:r w:rsidR="0042216B">
        <w:rPr>
          <w:lang w:val="en-US"/>
        </w:rPr>
        <w:t xml:space="preserve"> information</w:t>
      </w:r>
    </w:p>
    <w:p w14:paraId="5457558B" w14:textId="0E680992" w:rsidR="002F40AA" w:rsidRPr="002F40AA" w:rsidRDefault="002F40AA" w:rsidP="000D156E">
      <w:pPr>
        <w:pStyle w:val="P"/>
      </w:pPr>
      <w:r>
        <w:t xml:space="preserve">From the Dashboard, select </w:t>
      </w:r>
      <w:r w:rsidRPr="000D156E">
        <w:rPr>
          <w:rStyle w:val="UI-item"/>
        </w:rPr>
        <w:t>Shop</w:t>
      </w:r>
      <w:r w:rsidR="000D156E">
        <w:t xml:space="preserve"> from the</w:t>
      </w:r>
      <w:r w:rsidR="000D156E" w:rsidRPr="000D156E">
        <w:t xml:space="preserve"> </w:t>
      </w:r>
      <w:r w:rsidR="000D156E" w:rsidRPr="000D156E">
        <w:rPr>
          <w:rStyle w:val="UI-item"/>
        </w:rPr>
        <w:t>Factory</w:t>
      </w:r>
      <w:r w:rsidR="000D156E">
        <w:t xml:space="preserve"> menu</w:t>
      </w:r>
    </w:p>
    <w:p w14:paraId="29F010EF" w14:textId="2A536626" w:rsidR="00747AC5" w:rsidRDefault="00747AC5" w:rsidP="00747AC5">
      <w:pPr>
        <w:pStyle w:val="Heading3"/>
        <w:rPr>
          <w:lang w:val="en-US"/>
        </w:rPr>
      </w:pPr>
      <w:r>
        <w:rPr>
          <w:lang w:val="en-US"/>
        </w:rPr>
        <w:t>Asset Distribution</w:t>
      </w:r>
    </w:p>
    <w:p w14:paraId="5C828590" w14:textId="15E15623" w:rsidR="006B1D06" w:rsidRDefault="006B1D06" w:rsidP="006B1D06">
      <w:pPr>
        <w:pStyle w:val="P"/>
      </w:pPr>
      <w:r>
        <w:t>From the Dashboard, you can see a distribution of assets according to asset type or production cell.</w:t>
      </w:r>
    </w:p>
    <w:p w14:paraId="1BD2EFE4" w14:textId="2747F013" w:rsidR="006B1D06" w:rsidRPr="006B1D06" w:rsidRDefault="006B1D06" w:rsidP="006B1D06">
      <w:pPr>
        <w:pStyle w:val="P"/>
      </w:pPr>
      <w:r>
        <w:t xml:space="preserve">Click on the </w:t>
      </w:r>
      <w:r w:rsidRPr="000D156E">
        <w:rPr>
          <w:rStyle w:val="UI-item"/>
        </w:rPr>
        <w:t>Assets Distributio</w:t>
      </w:r>
      <w:r w:rsidRPr="006B1D06">
        <w:rPr>
          <w:i/>
          <w:iCs w:val="0"/>
        </w:rPr>
        <w:t>n</w:t>
      </w:r>
      <w:r>
        <w:t xml:space="preserve"> link on the Dashboard, and select the distribution type.</w:t>
      </w:r>
    </w:p>
    <w:p w14:paraId="18208B49" w14:textId="77777777" w:rsidR="006B1D06" w:rsidRDefault="006B1D06" w:rsidP="006B1D06">
      <w:pPr>
        <w:pStyle w:val="img"/>
        <w:keepNext/>
      </w:pPr>
      <w:r>
        <w:lastRenderedPageBreak/>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0A56A753" w14:textId="5432A75A"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14949">
        <w:rPr>
          <w:noProof/>
        </w:rPr>
        <w:t>4</w:t>
      </w:r>
      <w:r w:rsidR="001F6D3C">
        <w:rPr>
          <w:noProof/>
        </w:rPr>
        <w:fldChar w:fldCharType="end"/>
      </w:r>
      <w:r>
        <w:rPr>
          <w:lang w:val="en-US"/>
        </w:rPr>
        <w:t xml:space="preserve"> Asset Distribution by Asset Type</w:t>
      </w:r>
    </w:p>
    <w:p w14:paraId="37661B28" w14:textId="00AEBF67" w:rsidR="00747AC5" w:rsidRDefault="0042216B" w:rsidP="00747AC5">
      <w:pPr>
        <w:pStyle w:val="Heading3"/>
        <w:rPr>
          <w:lang w:val="en-US"/>
        </w:rPr>
      </w:pPr>
      <w:r>
        <w:rPr>
          <w:lang w:val="en-US"/>
        </w:rPr>
        <w:t>Alert Distribution</w:t>
      </w:r>
    </w:p>
    <w:p w14:paraId="2B9C970B" w14:textId="39D7C43F" w:rsidR="006B1D06" w:rsidRDefault="006B1D06" w:rsidP="006B1D06">
      <w:pPr>
        <w:pStyle w:val="P"/>
      </w:pPr>
      <w:r>
        <w:t>From the Dashboard, you can also see a distribution of alerts according to alert type or production cell.</w:t>
      </w:r>
    </w:p>
    <w:p w14:paraId="315B47E1" w14:textId="27BEF3CA" w:rsidR="006B1D06" w:rsidRDefault="006B1D06" w:rsidP="006B1D06">
      <w:pPr>
        <w:pStyle w:val="P"/>
      </w:pPr>
      <w:r>
        <w:t xml:space="preserve">Click on the </w:t>
      </w:r>
      <w:r w:rsidRPr="000D156E">
        <w:rPr>
          <w:rStyle w:val="UI-item"/>
        </w:rPr>
        <w:t>Alert Distribution</w:t>
      </w:r>
      <w:r>
        <w:t xml:space="preserve"> link on the Dashboard, and select the distribution type.</w:t>
      </w:r>
    </w:p>
    <w:p w14:paraId="4D5501EF" w14:textId="77777777" w:rsidR="006B1D06" w:rsidRDefault="006B1D06" w:rsidP="006B1D06">
      <w:pPr>
        <w:pStyle w:val="img"/>
        <w:keepNext/>
      </w:pPr>
      <w:r>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639B634C" w14:textId="7B3DB7EB"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14949">
        <w:rPr>
          <w:noProof/>
        </w:rPr>
        <w:t>5</w:t>
      </w:r>
      <w:r w:rsidR="001F6D3C">
        <w:rPr>
          <w:noProof/>
        </w:rPr>
        <w:fldChar w:fldCharType="end"/>
      </w:r>
      <w:r>
        <w:rPr>
          <w:lang w:val="en-US"/>
        </w:rPr>
        <w:t xml:space="preserve"> Alert Distribution by Alert Type</w:t>
      </w:r>
    </w:p>
    <w:p w14:paraId="0612B49A" w14:textId="7679B87E" w:rsidR="006B1D06" w:rsidRDefault="006B1D06" w:rsidP="006B1D06">
      <w:pPr>
        <w:pStyle w:val="Heading3"/>
        <w:rPr>
          <w:lang w:val="en-US"/>
        </w:rPr>
      </w:pPr>
      <w:r>
        <w:rPr>
          <w:lang w:val="en-US"/>
        </w:rPr>
        <w:t>Unassigned Assets</w:t>
      </w:r>
    </w:p>
    <w:p w14:paraId="36A7A658" w14:textId="0BDAF762" w:rsidR="006B1D06" w:rsidRDefault="006B1D06" w:rsidP="00540A9B">
      <w:r>
        <w:t>You can</w:t>
      </w:r>
      <w:bookmarkStart w:id="0" w:name="_GoBack"/>
      <w:bookmarkEnd w:id="0"/>
      <w:r>
        <w:t xml:space="preserve"> see a list of unassigned assets (assets that are not assigned to any production cell) from the Dashboard. Click </w:t>
      </w:r>
      <w:r w:rsidR="00D14949">
        <w:t xml:space="preserve">on </w:t>
      </w:r>
      <w:r w:rsidR="00D14949" w:rsidRPr="000D156E">
        <w:rPr>
          <w:rStyle w:val="UI-item"/>
        </w:rPr>
        <w:t>Unassigned Assets</w:t>
      </w:r>
      <w:r w:rsidR="00D14949">
        <w:t xml:space="preserve"> in the list of shops, on the left. This view is similar to the Shops view, </w:t>
      </w:r>
      <w:r w:rsidR="00BF4B2D">
        <w:t xml:space="preserve">and shows </w:t>
      </w:r>
      <w:r w:rsidR="00D14949">
        <w:t>an overall Risk Level (based on all the unassigned cells taken together)</w:t>
      </w:r>
    </w:p>
    <w:p w14:paraId="0652C55F" w14:textId="77777777" w:rsidR="00D14949" w:rsidRDefault="00D14949" w:rsidP="00D14949">
      <w:pPr>
        <w:pStyle w:val="img"/>
        <w:keepNext/>
      </w:pPr>
      <w:r>
        <w:lastRenderedPageBreak/>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7D092027" w14:textId="3A0A2107" w:rsidR="00D14949" w:rsidRPr="006B1D06" w:rsidRDefault="00D14949" w:rsidP="00D14949">
      <w:pPr>
        <w:pStyle w:val="Caption"/>
        <w:jc w:val="cente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Pr>
          <w:noProof/>
        </w:rPr>
        <w:t>6</w:t>
      </w:r>
      <w:r w:rsidR="001F6D3C">
        <w:rPr>
          <w:noProof/>
        </w:rPr>
        <w:fldChar w:fldCharType="end"/>
      </w:r>
      <w:r>
        <w:rPr>
          <w:lang w:val="en-US"/>
        </w:rPr>
        <w:t xml:space="preserve"> Unassigned Assets</w:t>
      </w:r>
    </w:p>
    <w:p w14:paraId="3DB0DED4" w14:textId="734C6EEC" w:rsidR="00B16968" w:rsidRDefault="00B16968" w:rsidP="00590502">
      <w:pPr>
        <w:pStyle w:val="Heading2"/>
        <w:rPr>
          <w:lang w:val="en-US"/>
        </w:rPr>
      </w:pPr>
      <w:r>
        <w:rPr>
          <w:lang w:val="en-US"/>
        </w:rPr>
        <w:t>Assets</w:t>
      </w:r>
    </w:p>
    <w:p w14:paraId="5648446D" w14:textId="6E7F558D" w:rsidR="001F6D3C" w:rsidRPr="001F6D3C" w:rsidRDefault="001F6D3C" w:rsidP="001F6D3C">
      <w:pPr>
        <w:pStyle w:val="P"/>
      </w:pPr>
      <w:r>
        <w:t xml:space="preserve">You can </w:t>
      </w:r>
      <w:r w:rsidR="002516F0">
        <w:t xml:space="preserve">view </w:t>
      </w:r>
    </w:p>
    <w:p w14:paraId="094C8D60" w14:textId="03B8C9AA" w:rsidR="00B16968" w:rsidRDefault="00B16968" w:rsidP="00590502">
      <w:pPr>
        <w:pStyle w:val="Heading2"/>
        <w:rPr>
          <w:lang w:val="en-US"/>
        </w:rPr>
      </w:pPr>
      <w:r>
        <w:rPr>
          <w:lang w:val="en-US"/>
        </w:rPr>
        <w:t>Alerts</w:t>
      </w:r>
      <w:r w:rsidR="00A22021">
        <w:rPr>
          <w:lang w:val="en-US"/>
        </w:rPr>
        <w:t xml:space="preserve"> </w:t>
      </w:r>
    </w:p>
    <w:p w14:paraId="17EBA702" w14:textId="46693F02" w:rsidR="00B16968" w:rsidRDefault="00B16968" w:rsidP="00590502">
      <w:pPr>
        <w:pStyle w:val="Heading2"/>
        <w:rPr>
          <w:lang w:val="en-US"/>
        </w:rPr>
      </w:pPr>
      <w:r>
        <w:rPr>
          <w:lang w:val="en-US"/>
        </w:rPr>
        <w:t>Filters</w:t>
      </w:r>
    </w:p>
    <w:p w14:paraId="340CF99D" w14:textId="533C4992" w:rsidR="006458C9" w:rsidRPr="001D4557" w:rsidRDefault="006458C9" w:rsidP="00590502">
      <w:pPr>
        <w:pStyle w:val="Heading1"/>
      </w:pPr>
      <w:r>
        <w:rPr>
          <w:lang w:val="en-US"/>
        </w:rPr>
        <w:lastRenderedPageBreak/>
        <w:t>Factory management</w:t>
      </w:r>
    </w:p>
    <w:p w14:paraId="4ADF4160" w14:textId="16920FDA" w:rsidR="001D4557" w:rsidRDefault="001D4557" w:rsidP="001D4557">
      <w:pPr>
        <w:pStyle w:val="Heading2"/>
        <w:rPr>
          <w:lang w:val="en-US"/>
        </w:rPr>
      </w:pPr>
      <w:r>
        <w:rPr>
          <w:lang w:val="en-US"/>
        </w:rPr>
        <w:t>Shops</w:t>
      </w:r>
    </w:p>
    <w:p w14:paraId="7C76ECA4" w14:textId="68A4FA66" w:rsidR="00211650" w:rsidRDefault="00211650" w:rsidP="00211650">
      <w:pPr>
        <w:pStyle w:val="Heading3"/>
        <w:rPr>
          <w:lang w:val="en-US"/>
        </w:rPr>
      </w:pPr>
      <w:r>
        <w:rPr>
          <w:lang w:val="en-US"/>
        </w:rPr>
        <w:t>Shop attributes</w:t>
      </w:r>
    </w:p>
    <w:p w14:paraId="1C27139E" w14:textId="79716922" w:rsidR="00211650" w:rsidRPr="00211650" w:rsidRDefault="00211650" w:rsidP="00211650">
      <w:pPr>
        <w:pStyle w:val="ListParagraph"/>
        <w:ind w:left="720"/>
      </w:pPr>
      <w:r>
        <w:t>Location, risk level</w:t>
      </w:r>
    </w:p>
    <w:p w14:paraId="27B7FDB0" w14:textId="3963B866" w:rsidR="00A22021" w:rsidRDefault="00A22021" w:rsidP="00A22021">
      <w:pPr>
        <w:pStyle w:val="Heading3"/>
        <w:rPr>
          <w:lang w:val="en-US"/>
        </w:rPr>
      </w:pPr>
      <w:r>
        <w:rPr>
          <w:lang w:val="en-US"/>
        </w:rPr>
        <w:t>Create Shops</w:t>
      </w:r>
    </w:p>
    <w:p w14:paraId="41A5E0AB" w14:textId="77777777" w:rsidR="00A22021" w:rsidRPr="00A22021" w:rsidRDefault="00A22021" w:rsidP="006B1D06">
      <w:pPr>
        <w:pStyle w:val="P"/>
      </w:pPr>
    </w:p>
    <w:p w14:paraId="53BCB712" w14:textId="56539C2F" w:rsidR="001D4557" w:rsidRDefault="001D4557" w:rsidP="001D4557">
      <w:pPr>
        <w:pStyle w:val="Heading2"/>
        <w:rPr>
          <w:lang w:val="en-US"/>
        </w:rPr>
      </w:pPr>
      <w:r>
        <w:rPr>
          <w:lang w:val="en-US"/>
        </w:rPr>
        <w:t>Cells</w:t>
      </w:r>
    </w:p>
    <w:p w14:paraId="609B98A1" w14:textId="0EDB27AE" w:rsidR="00844690" w:rsidRDefault="00211650" w:rsidP="00211650">
      <w:pPr>
        <w:pStyle w:val="Heading3"/>
        <w:rPr>
          <w:lang w:val="en-US"/>
        </w:rPr>
      </w:pPr>
      <w:r>
        <w:rPr>
          <w:lang w:val="en-US"/>
        </w:rPr>
        <w:t>Cell attributes</w:t>
      </w:r>
    </w:p>
    <w:p w14:paraId="5F5AA9F9" w14:textId="4110D460" w:rsidR="00211650" w:rsidRDefault="00211650" w:rsidP="00211650">
      <w:pPr>
        <w:rPr>
          <w:lang w:val="en-US"/>
        </w:rPr>
      </w:pPr>
      <w:r>
        <w:rPr>
          <w:lang w:val="en-US"/>
        </w:rPr>
        <w:t xml:space="preserve">Location, risk level, </w:t>
      </w:r>
    </w:p>
    <w:p w14:paraId="50F7D5F1" w14:textId="7C616281" w:rsidR="00A22021" w:rsidRDefault="00A22021" w:rsidP="00A22021">
      <w:pPr>
        <w:pStyle w:val="Heading3"/>
        <w:rPr>
          <w:lang w:val="en-US"/>
        </w:rPr>
      </w:pPr>
      <w:r>
        <w:rPr>
          <w:lang w:val="en-US"/>
        </w:rPr>
        <w:t>Create Cells</w:t>
      </w:r>
    </w:p>
    <w:p w14:paraId="3F0CEB9F" w14:textId="10C6E7AA" w:rsidR="00A22021" w:rsidRDefault="00A22021" w:rsidP="00A22021">
      <w:pPr>
        <w:pStyle w:val="Heading3"/>
        <w:rPr>
          <w:lang w:val="en-US"/>
        </w:rPr>
      </w:pPr>
      <w:r>
        <w:rPr>
          <w:lang w:val="en-US"/>
        </w:rPr>
        <w:t>Assign Cells to Shop</w:t>
      </w:r>
    </w:p>
    <w:p w14:paraId="39B21516" w14:textId="3316E09B" w:rsidR="002516F0" w:rsidRDefault="002516F0" w:rsidP="002516F0">
      <w:pPr>
        <w:pStyle w:val="P"/>
      </w:pPr>
      <w:r>
        <w:t>From shop</w:t>
      </w:r>
    </w:p>
    <w:p w14:paraId="0FB37B1F" w14:textId="0EF778E1" w:rsidR="002516F0" w:rsidRPr="002516F0" w:rsidRDefault="002516F0" w:rsidP="002516F0">
      <w:pPr>
        <w:pStyle w:val="P"/>
      </w:pPr>
      <w:r>
        <w:t>From cell</w:t>
      </w:r>
    </w:p>
    <w:p w14:paraId="319A9598" w14:textId="6AB44993" w:rsidR="002516F0" w:rsidRDefault="002516F0" w:rsidP="002516F0">
      <w:pPr>
        <w:pStyle w:val="Heading2"/>
        <w:rPr>
          <w:lang w:val="en-US"/>
        </w:rPr>
      </w:pPr>
      <w:r>
        <w:rPr>
          <w:lang w:val="en-US"/>
        </w:rPr>
        <w:t>Assets</w:t>
      </w:r>
    </w:p>
    <w:p w14:paraId="217771A2" w14:textId="42F68256" w:rsidR="002516F0" w:rsidRDefault="002516F0" w:rsidP="002516F0">
      <w:pPr>
        <w:pStyle w:val="Heading3"/>
        <w:rPr>
          <w:lang w:val="en-US"/>
        </w:rPr>
      </w:pPr>
      <w:r>
        <w:rPr>
          <w:lang w:val="en-US"/>
        </w:rPr>
        <w:t>Attributes</w:t>
      </w:r>
    </w:p>
    <w:p w14:paraId="05F2E660" w14:textId="39D2F02F" w:rsidR="002516F0" w:rsidRDefault="002516F0" w:rsidP="002516F0">
      <w:pPr>
        <w:pStyle w:val="Heading3"/>
        <w:rPr>
          <w:lang w:val="en-US"/>
        </w:rPr>
      </w:pPr>
      <w:r>
        <w:rPr>
          <w:lang w:val="en-US"/>
        </w:rPr>
        <w:t>Assign Assets to Cells</w:t>
      </w:r>
    </w:p>
    <w:p w14:paraId="6C551E21" w14:textId="29DFD127" w:rsidR="002516F0" w:rsidRDefault="002516F0" w:rsidP="002516F0">
      <w:pPr>
        <w:pStyle w:val="P"/>
      </w:pPr>
      <w:r>
        <w:t>From cell</w:t>
      </w:r>
    </w:p>
    <w:p w14:paraId="0A679AD1" w14:textId="00112A34" w:rsidR="002516F0" w:rsidRDefault="002516F0" w:rsidP="002516F0">
      <w:pPr>
        <w:pStyle w:val="P"/>
      </w:pPr>
      <w:r>
        <w:t>From asset</w:t>
      </w:r>
    </w:p>
    <w:p w14:paraId="2D8CADEF" w14:textId="77777777" w:rsidR="002516F0" w:rsidRPr="002516F0" w:rsidRDefault="002516F0" w:rsidP="002516F0">
      <w:pPr>
        <w:pStyle w:val="P"/>
      </w:pPr>
    </w:p>
    <w:p w14:paraId="085C2AEB" w14:textId="1615D869" w:rsidR="00D77123" w:rsidRDefault="00D77123" w:rsidP="00D77123">
      <w:pPr>
        <w:pStyle w:val="Heading2"/>
        <w:rPr>
          <w:lang w:val="en-US"/>
        </w:rPr>
      </w:pPr>
      <w:r>
        <w:rPr>
          <w:lang w:val="en-US"/>
        </w:rPr>
        <w:t>Examples</w:t>
      </w:r>
    </w:p>
    <w:p w14:paraId="5F1BEF1D" w14:textId="1871B6C6" w:rsidR="00D77123" w:rsidRDefault="00D77123" w:rsidP="00D77123">
      <w:pPr>
        <w:pStyle w:val="Heading3"/>
        <w:rPr>
          <w:lang w:val="en-US"/>
        </w:rPr>
      </w:pPr>
      <w:r>
        <w:rPr>
          <w:lang w:val="en-US"/>
        </w:rPr>
        <w:t>Create a Shop &amp; Cells</w:t>
      </w:r>
    </w:p>
    <w:p w14:paraId="5D7D9B3A" w14:textId="4DAB5703" w:rsidR="002516F0" w:rsidRDefault="002516F0" w:rsidP="002516F0">
      <w:pPr>
        <w:pStyle w:val="Heading3"/>
        <w:rPr>
          <w:lang w:val="en-US"/>
        </w:rPr>
      </w:pPr>
      <w:r>
        <w:rPr>
          <w:lang w:val="en-US"/>
        </w:rPr>
        <w:t>Assign Assets to Cells</w:t>
      </w:r>
    </w:p>
    <w:p w14:paraId="79D32C8A" w14:textId="07401386" w:rsidR="002516F0" w:rsidRDefault="002516F0" w:rsidP="002516F0">
      <w:pPr>
        <w:pStyle w:val="P"/>
      </w:pPr>
      <w:r>
        <w:t>From asset</w:t>
      </w:r>
    </w:p>
    <w:p w14:paraId="4039A245" w14:textId="38899286" w:rsidR="002516F0" w:rsidRPr="002516F0" w:rsidRDefault="002516F0" w:rsidP="002516F0">
      <w:pPr>
        <w:pStyle w:val="P"/>
      </w:pPr>
      <w:r>
        <w:t>From cell</w:t>
      </w:r>
    </w:p>
    <w:p w14:paraId="6F245D43" w14:textId="3F1EFF37" w:rsidR="002516F0" w:rsidRDefault="002516F0" w:rsidP="002516F0">
      <w:pPr>
        <w:pStyle w:val="Heading3"/>
        <w:rPr>
          <w:lang w:val="en-US"/>
        </w:rPr>
      </w:pPr>
      <w:r>
        <w:rPr>
          <w:lang w:val="en-US"/>
        </w:rPr>
        <w:t>Bulk Assign</w:t>
      </w:r>
    </w:p>
    <w:p w14:paraId="2331B25B" w14:textId="0E076B48" w:rsidR="002516F0" w:rsidRPr="002516F0" w:rsidRDefault="002516F0" w:rsidP="002516F0">
      <w:pPr>
        <w:pStyle w:val="P"/>
      </w:pPr>
      <w:r>
        <w:t>Filter, select, assign.</w:t>
      </w:r>
    </w:p>
    <w:p w14:paraId="075972DD" w14:textId="1BCF3195" w:rsidR="00417C09" w:rsidRDefault="00417C09" w:rsidP="00590502">
      <w:pPr>
        <w:pStyle w:val="Heading1"/>
        <w:rPr>
          <w:lang w:val="en-US"/>
        </w:rPr>
      </w:pPr>
      <w:r>
        <w:rPr>
          <w:lang w:val="en-US"/>
        </w:rPr>
        <w:lastRenderedPageBreak/>
        <w:t>Assets</w:t>
      </w:r>
    </w:p>
    <w:p w14:paraId="53CF707B" w14:textId="0AE19690" w:rsidR="00BC0CEF" w:rsidRDefault="00BC0CEF" w:rsidP="00590502">
      <w:pPr>
        <w:pStyle w:val="Heading2"/>
        <w:rPr>
          <w:lang w:val="en-US"/>
        </w:rPr>
      </w:pPr>
      <w:r>
        <w:rPr>
          <w:lang w:val="en-US"/>
        </w:rPr>
        <w:t>Discover assets</w:t>
      </w:r>
    </w:p>
    <w:p w14:paraId="1DD0A2F9" w14:textId="49ABDB0E" w:rsidR="00BC0CEF" w:rsidRDefault="00BC0CEF" w:rsidP="00590502">
      <w:pPr>
        <w:pStyle w:val="Heading2"/>
        <w:rPr>
          <w:lang w:val="en-US"/>
        </w:rPr>
      </w:pPr>
      <w:r>
        <w:rPr>
          <w:lang w:val="en-US"/>
        </w:rPr>
        <w:t>Asset types</w:t>
      </w:r>
    </w:p>
    <w:p w14:paraId="60FF91CF" w14:textId="1603075D" w:rsidR="001D4557" w:rsidRDefault="001D4557" w:rsidP="00590502">
      <w:pPr>
        <w:pStyle w:val="Heading2"/>
        <w:rPr>
          <w:lang w:val="en-US"/>
        </w:rPr>
      </w:pPr>
      <w:r>
        <w:rPr>
          <w:lang w:val="en-US"/>
        </w:rPr>
        <w:t xml:space="preserve">Asset </w:t>
      </w:r>
      <w:r w:rsidR="0068213E">
        <w:rPr>
          <w:lang w:val="en-US"/>
        </w:rPr>
        <w:t>a</w:t>
      </w:r>
      <w:r>
        <w:rPr>
          <w:lang w:val="en-US"/>
        </w:rPr>
        <w:t>ttributes</w:t>
      </w:r>
    </w:p>
    <w:p w14:paraId="1285E2E5" w14:textId="138B45A5" w:rsidR="00211650" w:rsidRDefault="00211650" w:rsidP="00211650">
      <w:pPr>
        <w:rPr>
          <w:lang w:val="en-US"/>
        </w:rPr>
      </w:pPr>
      <w:r>
        <w:rPr>
          <w:lang w:val="en-US"/>
        </w:rPr>
        <w:t xml:space="preserve">Vendor, model, IP, Cell, location, IP, type, </w:t>
      </w:r>
    </w:p>
    <w:p w14:paraId="2CB35AD8" w14:textId="60FB8742" w:rsidR="001D4557" w:rsidRDefault="001D4557" w:rsidP="001D4557">
      <w:pPr>
        <w:pStyle w:val="Heading3"/>
        <w:rPr>
          <w:lang w:val="en-US"/>
        </w:rPr>
      </w:pPr>
      <w:r w:rsidRPr="002A7CB5">
        <w:rPr>
          <w:lang w:val="en-US"/>
        </w:rPr>
        <w:t>BI</w:t>
      </w:r>
    </w:p>
    <w:p w14:paraId="2C80D149" w14:textId="2E96A92D" w:rsidR="00211650" w:rsidRDefault="00211650" w:rsidP="00211650">
      <w:pPr>
        <w:rPr>
          <w:lang w:val="en-US"/>
        </w:rPr>
      </w:pPr>
      <w:r>
        <w:rPr>
          <w:lang w:val="en-US"/>
        </w:rPr>
        <w:t>Impact level</w:t>
      </w:r>
    </w:p>
    <w:p w14:paraId="64E4F864" w14:textId="43C0DDE6" w:rsidR="00211650" w:rsidRPr="002A7CB5" w:rsidRDefault="00211650" w:rsidP="00211650">
      <w:pPr>
        <w:rPr>
          <w:lang w:val="en-US"/>
        </w:rPr>
      </w:pPr>
      <w:r>
        <w:rPr>
          <w:lang w:val="en-US"/>
        </w:rPr>
        <w:t>Risk level</w:t>
      </w:r>
    </w:p>
    <w:p w14:paraId="506135E7" w14:textId="6026C04B" w:rsidR="00A21D9D" w:rsidRPr="00BC0CEF" w:rsidRDefault="001D4557" w:rsidP="00590502">
      <w:pPr>
        <w:pStyle w:val="Heading2"/>
      </w:pPr>
      <w:r>
        <w:rPr>
          <w:lang w:val="en-US"/>
        </w:rPr>
        <w:t>Assign</w:t>
      </w:r>
      <w:r w:rsidR="00DB15AD">
        <w:rPr>
          <w:lang w:val="en-US"/>
        </w:rPr>
        <w:t xml:space="preserve"> assets</w:t>
      </w:r>
    </w:p>
    <w:p w14:paraId="2B459AA4" w14:textId="55DE3D36" w:rsidR="00BC0CEF" w:rsidRDefault="00A22021" w:rsidP="00A22021">
      <w:pPr>
        <w:pStyle w:val="Heading3"/>
        <w:rPr>
          <w:lang w:val="en-US"/>
        </w:rPr>
      </w:pPr>
      <w:r>
        <w:rPr>
          <w:lang w:val="en-US"/>
        </w:rPr>
        <w:t>Assign Assets to Cells</w:t>
      </w:r>
    </w:p>
    <w:p w14:paraId="36E4F9AC" w14:textId="2FD405AF" w:rsidR="005E1B56" w:rsidRPr="005E1B56" w:rsidRDefault="005E1B56" w:rsidP="005E1B56">
      <w:pPr>
        <w:pStyle w:val="Heading3"/>
      </w:pPr>
      <w:r>
        <w:rPr>
          <w:lang w:val="en-US"/>
        </w:rPr>
        <w:t>Change cell assignment</w:t>
      </w:r>
    </w:p>
    <w:p w14:paraId="49DF23F9" w14:textId="687DA30C" w:rsidR="005E1B56" w:rsidRPr="005E1B56" w:rsidRDefault="005E1B56" w:rsidP="005E1B56">
      <w:pPr>
        <w:pStyle w:val="Heading3"/>
      </w:pPr>
      <w:r>
        <w:rPr>
          <w:lang w:val="en-US"/>
        </w:rPr>
        <w:t>Unassigned assets</w:t>
      </w:r>
    </w:p>
    <w:p w14:paraId="0AE8F6FD" w14:textId="6C948A2F" w:rsidR="00BC0CEF" w:rsidRPr="00FE4F93" w:rsidRDefault="00FE4F93" w:rsidP="00590502">
      <w:pPr>
        <w:pStyle w:val="Heading2"/>
      </w:pPr>
      <w:r>
        <w:rPr>
          <w:lang w:val="en-US"/>
        </w:rPr>
        <w:t xml:space="preserve">Search </w:t>
      </w:r>
      <w:r w:rsidR="00BC0CEF">
        <w:rPr>
          <w:lang w:val="en-US"/>
        </w:rPr>
        <w:t>Assets</w:t>
      </w:r>
    </w:p>
    <w:p w14:paraId="19861707" w14:textId="203B22B0" w:rsidR="00FE4F93" w:rsidRDefault="00A22021" w:rsidP="009A79C8">
      <w:pPr>
        <w:rPr>
          <w:lang w:val="en-US"/>
        </w:rPr>
      </w:pPr>
      <w:r>
        <w:rPr>
          <w:lang w:val="en-US"/>
        </w:rPr>
        <w:t xml:space="preserve">Search by: </w:t>
      </w:r>
      <w:r w:rsidR="00FE4F93">
        <w:rPr>
          <w:lang w:val="en-US"/>
        </w:rPr>
        <w:t>Asset info, operational status, risk status, location</w:t>
      </w:r>
    </w:p>
    <w:p w14:paraId="17AE8432" w14:textId="498673D7" w:rsidR="00A22021" w:rsidRPr="00A22021" w:rsidRDefault="00A22021" w:rsidP="009A79C8">
      <w:pPr>
        <w:rPr>
          <w:lang w:val="en-US"/>
        </w:rPr>
      </w:pPr>
      <w:r>
        <w:rPr>
          <w:lang w:val="en-US"/>
        </w:rPr>
        <w:t>Filter Assets:</w:t>
      </w:r>
    </w:p>
    <w:p w14:paraId="1AAAF4CF" w14:textId="3A232814" w:rsidR="00D77123" w:rsidRDefault="00D77123" w:rsidP="00D77123">
      <w:pPr>
        <w:pStyle w:val="Heading2"/>
        <w:rPr>
          <w:lang w:val="en-US"/>
        </w:rPr>
      </w:pPr>
      <w:r>
        <w:rPr>
          <w:lang w:val="en-US"/>
        </w:rPr>
        <w:t>Examples</w:t>
      </w:r>
    </w:p>
    <w:p w14:paraId="71C55C4E" w14:textId="69D26A88" w:rsidR="00D77123" w:rsidRDefault="002A7CB5" w:rsidP="00D77123">
      <w:pPr>
        <w:pStyle w:val="Heading3"/>
        <w:rPr>
          <w:lang w:val="en-US"/>
        </w:rPr>
      </w:pPr>
      <w:r>
        <w:rPr>
          <w:lang w:val="en-US"/>
        </w:rPr>
        <w:t>View a filtered group of assets</w:t>
      </w:r>
    </w:p>
    <w:p w14:paraId="484DD718" w14:textId="11383DFF" w:rsidR="002A7CB5" w:rsidRDefault="002A7CB5" w:rsidP="00D77123">
      <w:pPr>
        <w:pStyle w:val="Heading3"/>
        <w:rPr>
          <w:lang w:val="en-US"/>
        </w:rPr>
      </w:pPr>
      <w:r>
        <w:rPr>
          <w:lang w:val="en-US"/>
        </w:rPr>
        <w:t>Assign an asset to a cell</w:t>
      </w:r>
    </w:p>
    <w:p w14:paraId="5748C04A" w14:textId="2553CB4C" w:rsidR="00417C09" w:rsidRDefault="00417C09" w:rsidP="00590502">
      <w:pPr>
        <w:pStyle w:val="Heading1"/>
        <w:rPr>
          <w:lang w:val="en-US"/>
        </w:rPr>
      </w:pPr>
      <w:r>
        <w:rPr>
          <w:lang w:val="en-US"/>
        </w:rPr>
        <w:lastRenderedPageBreak/>
        <w:t>Alerts</w:t>
      </w:r>
    </w:p>
    <w:p w14:paraId="5551ABB6" w14:textId="56E20CD0" w:rsidR="00BC0CEF" w:rsidRDefault="00BC0CEF" w:rsidP="00590502">
      <w:pPr>
        <w:pStyle w:val="Heading2"/>
        <w:rPr>
          <w:lang w:val="en-US"/>
        </w:rPr>
      </w:pPr>
      <w:r>
        <w:rPr>
          <w:lang w:val="en-US"/>
        </w:rPr>
        <w:t>Alert types</w:t>
      </w:r>
    </w:p>
    <w:p w14:paraId="39126DE1" w14:textId="1606793B" w:rsidR="000719E0" w:rsidRDefault="000719E0" w:rsidP="00AD5DF5">
      <w:pPr>
        <w:rPr>
          <w:lang w:val="en-US"/>
        </w:rPr>
      </w:pPr>
      <w:r>
        <w:rPr>
          <w:lang w:val="en-US"/>
        </w:rPr>
        <w:t>New asset discovered</w:t>
      </w:r>
    </w:p>
    <w:p w14:paraId="116582D6" w14:textId="35194417" w:rsidR="000719E0" w:rsidRDefault="000719E0" w:rsidP="00AD5DF5">
      <w:pPr>
        <w:rPr>
          <w:lang w:val="en-US"/>
        </w:rPr>
      </w:pPr>
      <w:r>
        <w:rPr>
          <w:lang w:val="en-US"/>
        </w:rPr>
        <w:t>Asset not seen</w:t>
      </w:r>
    </w:p>
    <w:p w14:paraId="2555EA9E" w14:textId="16786456" w:rsidR="000719E0" w:rsidRDefault="000719E0" w:rsidP="00AD5DF5">
      <w:pPr>
        <w:rPr>
          <w:lang w:val="en-US"/>
        </w:rPr>
      </w:pPr>
      <w:r>
        <w:rPr>
          <w:lang w:val="en-US"/>
        </w:rPr>
        <w:t>New vulnerability discovered</w:t>
      </w:r>
    </w:p>
    <w:p w14:paraId="23ADEC5E" w14:textId="305B469A" w:rsidR="000719E0" w:rsidRDefault="000719E0" w:rsidP="00AD5DF5">
      <w:pPr>
        <w:rPr>
          <w:lang w:val="en-US"/>
        </w:rPr>
      </w:pPr>
      <w:r>
        <w:rPr>
          <w:lang w:val="en-US"/>
        </w:rPr>
        <w:t>Segment breach</w:t>
      </w:r>
    </w:p>
    <w:p w14:paraId="38B0489A" w14:textId="7379E88C" w:rsidR="000719E0" w:rsidRDefault="000719E0" w:rsidP="00AD5DF5">
      <w:pPr>
        <w:rPr>
          <w:lang w:val="en-US"/>
        </w:rPr>
      </w:pPr>
      <w:r>
        <w:rPr>
          <w:lang w:val="en-US"/>
        </w:rPr>
        <w:t>FW version changed</w:t>
      </w:r>
    </w:p>
    <w:p w14:paraId="26DB2D56" w14:textId="1B767826" w:rsidR="000719E0" w:rsidRDefault="000719E0" w:rsidP="00AD5DF5">
      <w:pPr>
        <w:rPr>
          <w:lang w:val="en-US"/>
        </w:rPr>
      </w:pPr>
      <w:r>
        <w:rPr>
          <w:lang w:val="en-US"/>
        </w:rPr>
        <w:t>IP address changed</w:t>
      </w:r>
    </w:p>
    <w:p w14:paraId="2AEC0FF0" w14:textId="38971D30" w:rsidR="000719E0" w:rsidRDefault="000719E0" w:rsidP="00AD5DF5">
      <w:pPr>
        <w:rPr>
          <w:lang w:val="en-US"/>
        </w:rPr>
      </w:pPr>
      <w:r>
        <w:rPr>
          <w:lang w:val="en-US"/>
        </w:rPr>
        <w:t>State changed</w:t>
      </w:r>
    </w:p>
    <w:p w14:paraId="24224BB6" w14:textId="4FF8F2FA" w:rsidR="00DB15AD" w:rsidRDefault="00DB15AD" w:rsidP="00590502">
      <w:pPr>
        <w:pStyle w:val="Heading2"/>
        <w:rPr>
          <w:lang w:val="en-US"/>
        </w:rPr>
      </w:pPr>
      <w:r>
        <w:rPr>
          <w:lang w:val="en-US"/>
        </w:rPr>
        <w:t xml:space="preserve">View/Filter </w:t>
      </w:r>
      <w:r w:rsidR="0068213E">
        <w:rPr>
          <w:lang w:val="en-US"/>
        </w:rPr>
        <w:t>a</w:t>
      </w:r>
      <w:r>
        <w:rPr>
          <w:lang w:val="en-US"/>
        </w:rPr>
        <w:t>lerts</w:t>
      </w:r>
    </w:p>
    <w:p w14:paraId="3BA79FC2" w14:textId="7CFBA700" w:rsidR="00DB15AD" w:rsidRDefault="00DB15AD" w:rsidP="00590502">
      <w:pPr>
        <w:pStyle w:val="Heading2"/>
        <w:rPr>
          <w:lang w:val="en-US"/>
        </w:rPr>
      </w:pPr>
      <w:r>
        <w:rPr>
          <w:lang w:val="en-US"/>
        </w:rPr>
        <w:t>Acknowledge alerts</w:t>
      </w:r>
    </w:p>
    <w:p w14:paraId="5D429F70" w14:textId="067E9BBE" w:rsidR="00DB15AD" w:rsidRDefault="00DB15AD" w:rsidP="00590502">
      <w:pPr>
        <w:pStyle w:val="Heading2"/>
        <w:rPr>
          <w:lang w:val="en-US"/>
        </w:rPr>
      </w:pPr>
      <w:r>
        <w:rPr>
          <w:lang w:val="en-US"/>
        </w:rPr>
        <w:t>Disable alerts</w:t>
      </w:r>
      <w:r w:rsidR="00177BB4">
        <w:rPr>
          <w:lang w:val="en-US"/>
        </w:rPr>
        <w:t xml:space="preserve"> (manage CVE policy)</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8A5ADE">
      <w:pPr>
        <w:pStyle w:val="Heading3"/>
        <w:rPr>
          <w:lang w:val="en-US"/>
        </w:rPr>
      </w:pPr>
      <w:r>
        <w:rPr>
          <w:lang w:val="en-US"/>
        </w:rPr>
        <w:t>View alerts by Asset, Cell or Shop</w:t>
      </w:r>
    </w:p>
    <w:p w14:paraId="0B625BB2" w14:textId="3A1861AA" w:rsidR="00177BB4" w:rsidRDefault="00177BB4" w:rsidP="008A5ADE">
      <w:pPr>
        <w:pStyle w:val="Heading3"/>
        <w:rPr>
          <w:lang w:val="en-US"/>
        </w:rPr>
      </w:pPr>
      <w:r>
        <w:rPr>
          <w:lang w:val="en-US"/>
        </w:rPr>
        <w:t>View by Vulnerability (CVE)</w:t>
      </w:r>
    </w:p>
    <w:p w14:paraId="54679BE9" w14:textId="53B80D01" w:rsidR="00177BB4" w:rsidRDefault="00177BB4" w:rsidP="008A5ADE">
      <w:pPr>
        <w:pStyle w:val="Heading3"/>
        <w:rPr>
          <w:lang w:val="en-US"/>
        </w:rPr>
      </w:pPr>
      <w:r>
        <w:rPr>
          <w:lang w:val="en-US"/>
        </w:rPr>
        <w:t>View details (KPI)</w:t>
      </w:r>
    </w:p>
    <w:p w14:paraId="56D7AEA3" w14:textId="560BEB0D" w:rsidR="00177BB4" w:rsidRDefault="00177BB4" w:rsidP="008A5ADE">
      <w:pPr>
        <w:pStyle w:val="Heading3"/>
        <w:rPr>
          <w:lang w:val="en-US"/>
        </w:rPr>
      </w:pPr>
      <w:r>
        <w:rPr>
          <w:lang w:val="en-US"/>
        </w:rPr>
        <w:t>Acknowledge an alert</w:t>
      </w:r>
    </w:p>
    <w:p w14:paraId="6200E88E" w14:textId="77777777" w:rsidR="007B5796" w:rsidRDefault="007B5796" w:rsidP="00AD5DF5">
      <w:pPr>
        <w:pStyle w:val="Heading3"/>
        <w:rPr>
          <w:lang w:val="en-US"/>
        </w:rPr>
      </w:pPr>
      <w:r>
        <w:rPr>
          <w:lang w:val="en-US"/>
        </w:rPr>
        <w:t>Investigate alerts</w:t>
      </w:r>
    </w:p>
    <w:p w14:paraId="22454857" w14:textId="4FBA3AB9" w:rsidR="00177BB4" w:rsidRPr="00DB15AD" w:rsidRDefault="00177BB4" w:rsidP="008A5ADE">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80A8295" w:rsidR="00417C09" w:rsidRPr="00313DC9" w:rsidRDefault="00417C09" w:rsidP="00590502">
      <w:pPr>
        <w:pStyle w:val="Heading1"/>
      </w:pPr>
      <w:r>
        <w:rPr>
          <w:lang w:val="en-US"/>
        </w:rPr>
        <w:lastRenderedPageBreak/>
        <w:t>Configur</w:t>
      </w:r>
      <w:r w:rsidR="001D4557">
        <w:rPr>
          <w:lang w:val="en-US"/>
        </w:rPr>
        <w:t>ation</w:t>
      </w:r>
    </w:p>
    <w:p w14:paraId="570C14A2" w14:textId="25230926" w:rsidR="00313DC9" w:rsidRPr="00313DC9" w:rsidRDefault="00313DC9" w:rsidP="00590502">
      <w:pPr>
        <w:pStyle w:val="Heading2"/>
      </w:pPr>
      <w:r>
        <w:rPr>
          <w:lang w:val="en-US"/>
        </w:rPr>
        <w:t>Network config</w:t>
      </w:r>
    </w:p>
    <w:p w14:paraId="7A9EB3C3" w14:textId="57E677E3" w:rsidR="00FB5DE2" w:rsidRPr="007B5796" w:rsidRDefault="00FB5DE2" w:rsidP="00590502">
      <w:pPr>
        <w:pStyle w:val="Heading2"/>
      </w:pPr>
      <w:r>
        <w:rPr>
          <w:lang w:val="en-US"/>
        </w:rPr>
        <w:t>Time</w:t>
      </w:r>
    </w:p>
    <w:p w14:paraId="3F92134F" w14:textId="4F5CAEA7" w:rsidR="007B5796" w:rsidRPr="00FB5DE2" w:rsidRDefault="007B5796" w:rsidP="007B5796">
      <w:pPr>
        <w:pStyle w:val="Heading3"/>
      </w:pPr>
      <w:r>
        <w:rPr>
          <w:lang w:val="en-US"/>
        </w:rPr>
        <w:t>Set time</w:t>
      </w:r>
    </w:p>
    <w:p w14:paraId="4C22B90A" w14:textId="35AF2552" w:rsidR="00313DC9" w:rsidRPr="002A7CB5" w:rsidRDefault="00313DC9" w:rsidP="00590502">
      <w:pPr>
        <w:pStyle w:val="Heading2"/>
      </w:pPr>
      <w:r>
        <w:rPr>
          <w:lang w:val="en-US"/>
        </w:rPr>
        <w:t>Deployment mode</w:t>
      </w:r>
    </w:p>
    <w:p w14:paraId="1B3791C9" w14:textId="2B53BF3F" w:rsidR="002A7CB5" w:rsidRPr="00313DC9" w:rsidRDefault="002A7CB5" w:rsidP="002A7CB5">
      <w:pPr>
        <w:pStyle w:val="Heading3"/>
      </w:pPr>
      <w:r>
        <w:rPr>
          <w:lang w:val="en-US"/>
        </w:rPr>
        <w:t>What is the Deployment Mode?</w:t>
      </w:r>
    </w:p>
    <w:p w14:paraId="7AF3B4DB" w14:textId="77777777" w:rsidR="007B5796" w:rsidRPr="002A7CB5" w:rsidRDefault="007B5796" w:rsidP="00590502">
      <w:pPr>
        <w:pStyle w:val="Heading2"/>
      </w:pPr>
      <w:r>
        <w:rPr>
          <w:lang w:val="en-US"/>
        </w:rPr>
        <w:t>Start &amp; Shutdown</w:t>
      </w:r>
    </w:p>
    <w:p w14:paraId="726E29B2" w14:textId="77777777" w:rsidR="007B5796" w:rsidRPr="002A7CB5" w:rsidRDefault="007B5796" w:rsidP="002A7CB5">
      <w:pPr>
        <w:pStyle w:val="Heading3"/>
      </w:pPr>
      <w:r>
        <w:rPr>
          <w:lang w:val="en-US"/>
        </w:rPr>
        <w:t>Startup RAM</w:t>
      </w:r>
      <w:r w:rsidRPr="002A7CB5">
        <w:rPr>
          <w:vertAlign w:val="superscript"/>
          <w:lang w:val="en-US"/>
        </w:rPr>
        <w:t>2</w:t>
      </w:r>
    </w:p>
    <w:p w14:paraId="0742807D" w14:textId="77777777" w:rsidR="007B5796" w:rsidRPr="00DB15AD" w:rsidRDefault="007B5796" w:rsidP="002A7CB5">
      <w:pPr>
        <w:pStyle w:val="Heading3"/>
      </w:pPr>
      <w:r>
        <w:rPr>
          <w:lang w:val="en-US"/>
        </w:rPr>
        <w:t>Shutdown RAM</w:t>
      </w:r>
      <w:r w:rsidRPr="002A7CB5">
        <w:rPr>
          <w:vertAlign w:val="superscript"/>
          <w:lang w:val="en-US"/>
        </w:rPr>
        <w:t>2</w:t>
      </w:r>
    </w:p>
    <w:p w14:paraId="12DC64A8" w14:textId="2ED006B5" w:rsidR="00313DC9" w:rsidRPr="00FB5DE2" w:rsidRDefault="00FB5DE2" w:rsidP="00590502">
      <w:pPr>
        <w:pStyle w:val="Heading2"/>
      </w:pPr>
      <w:r>
        <w:rPr>
          <w:lang w:val="en-US"/>
        </w:rPr>
        <w:t>Diagnostics</w:t>
      </w:r>
    </w:p>
    <w:p w14:paraId="7A0DBEC3" w14:textId="3206CA06" w:rsidR="00DB15AD" w:rsidRPr="00DB15AD" w:rsidRDefault="00DB15AD" w:rsidP="00590502">
      <w:pPr>
        <w:pStyle w:val="Heading1"/>
      </w:pPr>
      <w:r>
        <w:rPr>
          <w:lang w:val="en-US"/>
        </w:rPr>
        <w:lastRenderedPageBreak/>
        <w:t>Troubleshoot</w:t>
      </w:r>
      <w:r w:rsidR="001D4557">
        <w:rPr>
          <w:lang w:val="en-US"/>
        </w:rPr>
        <w:t>ing</w:t>
      </w:r>
    </w:p>
    <w:sectPr w:rsidR="00DB15AD" w:rsidRPr="00DB15AD" w:rsidSect="00B83D70">
      <w:footerReference w:type="default" r:id="rId14"/>
      <w:pgSz w:w="11906" w:h="16838"/>
      <w:pgMar w:top="144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2FD8A" w14:textId="77777777" w:rsidR="00445C92" w:rsidRDefault="00445C92" w:rsidP="00B83D70">
      <w:pPr>
        <w:spacing w:after="0" w:line="240" w:lineRule="auto"/>
      </w:pPr>
      <w:r>
        <w:separator/>
      </w:r>
    </w:p>
  </w:endnote>
  <w:endnote w:type="continuationSeparator" w:id="0">
    <w:p w14:paraId="78750913" w14:textId="77777777" w:rsidR="00445C92" w:rsidRDefault="00445C92"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1F6D3C" w:rsidRDefault="001F6D3C"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7A517" w14:textId="77777777" w:rsidR="00445C92" w:rsidRDefault="00445C92" w:rsidP="00B83D70">
      <w:pPr>
        <w:spacing w:after="0" w:line="240" w:lineRule="auto"/>
      </w:pPr>
      <w:r>
        <w:separator/>
      </w:r>
    </w:p>
  </w:footnote>
  <w:footnote w:type="continuationSeparator" w:id="0">
    <w:p w14:paraId="69B34D44" w14:textId="77777777" w:rsidR="00445C92" w:rsidRDefault="00445C92"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66C7B4A"/>
    <w:multiLevelType w:val="multilevel"/>
    <w:tmpl w:val="D40A255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71C6234"/>
    <w:multiLevelType w:val="hybridMultilevel"/>
    <w:tmpl w:val="739EF40C"/>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5C0D38D0"/>
    <w:multiLevelType w:val="hybridMultilevel"/>
    <w:tmpl w:val="5F68B6DA"/>
    <w:lvl w:ilvl="0" w:tplc="E4040734">
      <w:start w:val="1"/>
      <w:numFmt w:val="bullet"/>
      <w:pStyle w:val="ul"/>
      <w:lvlText w:val=""/>
      <w:lvlJc w:val="left"/>
      <w:pPr>
        <w:ind w:left="1152" w:hanging="360"/>
      </w:pPr>
      <w:rPr>
        <w:rFonts w:ascii="Symbol" w:hAnsi="Symbol" w:hint="default"/>
      </w:rPr>
    </w:lvl>
    <w:lvl w:ilvl="1" w:tplc="631EEB06">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num w:numId="1">
    <w:abstractNumId w:val="14"/>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719E0"/>
    <w:rsid w:val="00081D8C"/>
    <w:rsid w:val="000B3EA0"/>
    <w:rsid w:val="000C242A"/>
    <w:rsid w:val="000D156E"/>
    <w:rsid w:val="00177BB4"/>
    <w:rsid w:val="001D4557"/>
    <w:rsid w:val="001F6D3C"/>
    <w:rsid w:val="001F70DD"/>
    <w:rsid w:val="00204140"/>
    <w:rsid w:val="00206194"/>
    <w:rsid w:val="00211650"/>
    <w:rsid w:val="002516F0"/>
    <w:rsid w:val="0025430B"/>
    <w:rsid w:val="002561EA"/>
    <w:rsid w:val="00287267"/>
    <w:rsid w:val="00287539"/>
    <w:rsid w:val="002A7CB5"/>
    <w:rsid w:val="002F40AA"/>
    <w:rsid w:val="003137AE"/>
    <w:rsid w:val="00313DC9"/>
    <w:rsid w:val="0036072F"/>
    <w:rsid w:val="003A663F"/>
    <w:rsid w:val="003F68C5"/>
    <w:rsid w:val="00417C09"/>
    <w:rsid w:val="0042216B"/>
    <w:rsid w:val="00445C92"/>
    <w:rsid w:val="0047451B"/>
    <w:rsid w:val="00485888"/>
    <w:rsid w:val="004B19A4"/>
    <w:rsid w:val="004F5D52"/>
    <w:rsid w:val="005112B4"/>
    <w:rsid w:val="00540A9B"/>
    <w:rsid w:val="005527B6"/>
    <w:rsid w:val="00557FCF"/>
    <w:rsid w:val="00590502"/>
    <w:rsid w:val="005A6A88"/>
    <w:rsid w:val="005E1B56"/>
    <w:rsid w:val="00616410"/>
    <w:rsid w:val="006458C9"/>
    <w:rsid w:val="0068213E"/>
    <w:rsid w:val="006830C1"/>
    <w:rsid w:val="00692A8C"/>
    <w:rsid w:val="006B1D06"/>
    <w:rsid w:val="006B2955"/>
    <w:rsid w:val="006E4CE8"/>
    <w:rsid w:val="00723FC0"/>
    <w:rsid w:val="007337CC"/>
    <w:rsid w:val="00747AC5"/>
    <w:rsid w:val="007B5796"/>
    <w:rsid w:val="00844690"/>
    <w:rsid w:val="008825F2"/>
    <w:rsid w:val="008A567B"/>
    <w:rsid w:val="008A5ADE"/>
    <w:rsid w:val="008D454C"/>
    <w:rsid w:val="00901674"/>
    <w:rsid w:val="0098310D"/>
    <w:rsid w:val="009A79C8"/>
    <w:rsid w:val="009B5D91"/>
    <w:rsid w:val="00A21D9D"/>
    <w:rsid w:val="00A22021"/>
    <w:rsid w:val="00AC1644"/>
    <w:rsid w:val="00AD5DF5"/>
    <w:rsid w:val="00AF614E"/>
    <w:rsid w:val="00AF7192"/>
    <w:rsid w:val="00B02820"/>
    <w:rsid w:val="00B16968"/>
    <w:rsid w:val="00B227D3"/>
    <w:rsid w:val="00B83D70"/>
    <w:rsid w:val="00BA461B"/>
    <w:rsid w:val="00BC0CEF"/>
    <w:rsid w:val="00BC7EDE"/>
    <w:rsid w:val="00BF4B2D"/>
    <w:rsid w:val="00C93A63"/>
    <w:rsid w:val="00CB4745"/>
    <w:rsid w:val="00CF441F"/>
    <w:rsid w:val="00CF6749"/>
    <w:rsid w:val="00D14949"/>
    <w:rsid w:val="00D3297C"/>
    <w:rsid w:val="00D77123"/>
    <w:rsid w:val="00DB15AD"/>
    <w:rsid w:val="00E06BAE"/>
    <w:rsid w:val="00E205F9"/>
    <w:rsid w:val="00E70BED"/>
    <w:rsid w:val="00E7624B"/>
    <w:rsid w:val="00E8557A"/>
    <w:rsid w:val="00E9108B"/>
    <w:rsid w:val="00EC4025"/>
    <w:rsid w:val="00ED52DC"/>
    <w:rsid w:val="00EE64AA"/>
    <w:rsid w:val="00F365C4"/>
    <w:rsid w:val="00F43696"/>
    <w:rsid w:val="00F63847"/>
    <w:rsid w:val="00FB5DE2"/>
    <w:rsid w:val="00FE20AF"/>
    <w:rsid w:val="00FE4F9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56E"/>
  </w:style>
  <w:style w:type="paragraph" w:styleId="Heading1">
    <w:name w:val="heading 1"/>
    <w:next w:val="P"/>
    <w:link w:val="Heading1Char"/>
    <w:uiPriority w:val="9"/>
    <w:qFormat/>
    <w:rsid w:val="00287267"/>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287267"/>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uiPriority w:val="9"/>
    <w:unhideWhenUsed/>
    <w:qFormat/>
    <w:rsid w:val="00287267"/>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7267"/>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7267"/>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7267"/>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7267"/>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726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726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rsid w:val="0028726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87267"/>
  </w:style>
  <w:style w:type="paragraph" w:customStyle="1" w:styleId="P">
    <w:name w:val="P"/>
    <w:autoRedefine/>
    <w:qFormat/>
    <w:rsid w:val="00287267"/>
    <w:rPr>
      <w:rFonts w:ascii="Arial" w:hAnsi="Arial" w:cs="Arial"/>
      <w:iCs/>
      <w:color w:val="222222"/>
      <w:sz w:val="21"/>
      <w:szCs w:val="21"/>
      <w:shd w:val="clear" w:color="auto" w:fill="FFFFFF"/>
      <w:lang w:val="en-US"/>
    </w:rPr>
  </w:style>
  <w:style w:type="paragraph" w:customStyle="1" w:styleId="ul">
    <w:name w:val="ul"/>
    <w:autoRedefine/>
    <w:qFormat/>
    <w:rsid w:val="003F68C5"/>
    <w:pPr>
      <w:numPr>
        <w:numId w:val="1"/>
      </w:numPr>
      <w:ind w:left="648"/>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287267"/>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287267"/>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287267"/>
    <w:rPr>
      <w:rFonts w:ascii="Arial" w:hAnsi="Arial" w:cs="Arial"/>
      <w:color w:val="222222"/>
      <w:sz w:val="21"/>
      <w:szCs w:val="21"/>
      <w:lang w:val="en-US"/>
    </w:rPr>
  </w:style>
  <w:style w:type="paragraph" w:customStyle="1" w:styleId="ol">
    <w:name w:val="ol"/>
    <w:basedOn w:val="P"/>
    <w:autoRedefine/>
    <w:qFormat/>
    <w:rsid w:val="00287267"/>
    <w:pPr>
      <w:numPr>
        <w:numId w:val="3"/>
      </w:numPr>
    </w:pPr>
    <w:rPr>
      <w:iCs w:val="0"/>
    </w:rPr>
  </w:style>
  <w:style w:type="paragraph" w:customStyle="1" w:styleId="img">
    <w:name w:val="img"/>
    <w:next w:val="P"/>
    <w:autoRedefine/>
    <w:rsid w:val="00287267"/>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287267"/>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28726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87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872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726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72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726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726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72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7267"/>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287267"/>
    <w:pPr>
      <w:numPr>
        <w:numId w:val="0"/>
      </w:numPr>
      <w:spacing w:after="480"/>
      <w:jc w:val="center"/>
    </w:pPr>
  </w:style>
  <w:style w:type="paragraph" w:styleId="Header">
    <w:name w:val="header"/>
    <w:basedOn w:val="Normal"/>
    <w:link w:val="HeaderChar"/>
    <w:uiPriority w:val="99"/>
    <w:unhideWhenUsed/>
    <w:rsid w:val="00287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267"/>
  </w:style>
  <w:style w:type="paragraph" w:styleId="Footer">
    <w:name w:val="footer"/>
    <w:basedOn w:val="Normal"/>
    <w:link w:val="FooterChar"/>
    <w:uiPriority w:val="99"/>
    <w:unhideWhenUsed/>
    <w:rsid w:val="00287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7267"/>
  </w:style>
  <w:style w:type="paragraph" w:customStyle="1" w:styleId="imgleft">
    <w:name w:val="img_left"/>
    <w:basedOn w:val="img"/>
    <w:rsid w:val="00287267"/>
    <w:pPr>
      <w:spacing w:after="240"/>
      <w:jc w:val="left"/>
    </w:pPr>
  </w:style>
  <w:style w:type="paragraph" w:customStyle="1" w:styleId="Heading2NoNumber">
    <w:name w:val="Heading 2 No Number"/>
    <w:basedOn w:val="Heading2"/>
    <w:uiPriority w:val="99"/>
    <w:unhideWhenUsed/>
    <w:rsid w:val="00287267"/>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287267"/>
    <w:pPr>
      <w:ind w:left="1152"/>
    </w:pPr>
  </w:style>
  <w:style w:type="character" w:customStyle="1" w:styleId="TitleChar">
    <w:name w:val="Title Char"/>
    <w:basedOn w:val="DefaultParagraphFont"/>
    <w:link w:val="Title"/>
    <w:uiPriority w:val="10"/>
    <w:rsid w:val="00287267"/>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287267"/>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287267"/>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287267"/>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287267"/>
    <w:pPr>
      <w:spacing w:after="200" w:line="240" w:lineRule="auto"/>
    </w:pPr>
    <w:rPr>
      <w:i/>
      <w:iCs/>
      <w:color w:val="44546A" w:themeColor="text2"/>
      <w:sz w:val="18"/>
      <w:szCs w:val="18"/>
    </w:rPr>
  </w:style>
  <w:style w:type="paragraph" w:customStyle="1" w:styleId="ul2">
    <w:name w:val="ul2"/>
    <w:basedOn w:val="ul"/>
    <w:autoRedefine/>
    <w:rsid w:val="00206194"/>
    <w:pPr>
      <w:numPr>
        <w:ilvl w:val="1"/>
      </w:numPr>
      <w:ind w:left="1080"/>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0D156E"/>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Otorio-template-2019.dotx</Template>
  <TotalTime>529</TotalTime>
  <Pages>12</Pages>
  <Words>1064</Words>
  <Characters>6069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48</cp:revision>
  <dcterms:created xsi:type="dcterms:W3CDTF">2019-01-28T14:15:00Z</dcterms:created>
  <dcterms:modified xsi:type="dcterms:W3CDTF">2019-02-06T13:39:00Z</dcterms:modified>
</cp:coreProperties>
</file>