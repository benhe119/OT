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E66D1D">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4B7E642E" w:rsidR="0025430B" w:rsidRDefault="009B1967" w:rsidP="00E66D1D">
      <w:pPr>
        <w:pStyle w:val="P"/>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1286D1E8" w:rsidR="00ED52DC" w:rsidRDefault="00ED52DC" w:rsidP="00E66D1D">
      <w:pPr>
        <w:pStyle w:val="P"/>
      </w:pPr>
      <w:r>
        <w:t xml:space="preserve">The </w:t>
      </w:r>
      <w:r w:rsidR="009B1967">
        <w:t>RAM</w:t>
      </w:r>
      <w:r w:rsidR="009B1967" w:rsidRPr="00B433D3">
        <w:rPr>
          <w:vertAlign w:val="superscript"/>
        </w:rPr>
        <w:t>2</w:t>
      </w:r>
      <w:r w:rsidR="0009744E">
        <w:t xml:space="preserve"> </w:t>
      </w:r>
      <w:r>
        <w:t>platform manages security for assets (such as shop-floor machines) in a single factory.</w:t>
      </w:r>
    </w:p>
    <w:p w14:paraId="68442AD4" w14:textId="196BABCC" w:rsidR="00ED52DC" w:rsidRPr="00ED52DC" w:rsidRDefault="00ED52DC" w:rsidP="00E66D1D">
      <w:pPr>
        <w:pStyle w:val="P"/>
      </w:pPr>
      <w:r>
        <w:t>The factory is divided hierarchically into the following entities</w:t>
      </w:r>
      <w:r w:rsidR="009B1967">
        <w:t>:</w:t>
      </w:r>
    </w:p>
    <w:p w14:paraId="17CE9DB1" w14:textId="4F9C39F3" w:rsidR="00CF6749" w:rsidRDefault="009B1967" w:rsidP="00E66D1D">
      <w:pPr>
        <w:pStyle w:val="P"/>
      </w:pPr>
      <w:r>
        <w:rPr>
          <w:b/>
          <w:bCs/>
        </w:rPr>
        <w:t xml:space="preserve">Factory </w:t>
      </w:r>
      <w:r w:rsidR="00ED52DC">
        <w:t>– th</w:t>
      </w:r>
      <w:r>
        <w:t xml:space="preserve">e </w:t>
      </w:r>
      <w:r w:rsidR="00ED52DC">
        <w:t>factory</w:t>
      </w:r>
      <w:r>
        <w:t xml:space="preserve"> can be </w:t>
      </w:r>
      <w:r w:rsidR="00ED52DC">
        <w:t xml:space="preserve">distributed over several geographical locations, but </w:t>
      </w:r>
      <w:r>
        <w:t xml:space="preserve">is </w:t>
      </w:r>
      <w:r w:rsidR="00ED52DC">
        <w:t>one business or industrial unit.</w:t>
      </w:r>
    </w:p>
    <w:p w14:paraId="5A0B5A5C" w14:textId="33138D04" w:rsidR="00CF6749" w:rsidRDefault="00CF6749" w:rsidP="00E66D1D">
      <w:pPr>
        <w:pStyle w:val="P"/>
      </w:pPr>
      <w:r w:rsidRPr="0098310D">
        <w:rPr>
          <w:b/>
          <w:bCs/>
        </w:rPr>
        <w:t>Shops</w:t>
      </w:r>
      <w:r w:rsidR="00ED52DC">
        <w:t xml:space="preserve"> – an element of a factory, in which specific activities are performed.</w:t>
      </w:r>
    </w:p>
    <w:p w14:paraId="4575C736" w14:textId="45DF45D8" w:rsidR="00CF6749" w:rsidRDefault="00CF6749" w:rsidP="00E66D1D">
      <w:pPr>
        <w:pStyle w:val="P"/>
      </w:pPr>
      <w:r w:rsidRPr="0098310D">
        <w:rPr>
          <w:b/>
          <w:bCs/>
        </w:rPr>
        <w:t>Cells</w:t>
      </w:r>
      <w:r w:rsidR="00ED52DC">
        <w:t xml:space="preserve"> – a unit in a shop</w:t>
      </w:r>
    </w:p>
    <w:p w14:paraId="57BD0DD1" w14:textId="684B8862" w:rsidR="00CF6749" w:rsidRDefault="0098310D" w:rsidP="00E66D1D">
      <w:pPr>
        <w:pStyle w:val="P"/>
      </w:pPr>
      <w:r w:rsidRPr="0098310D">
        <w:rPr>
          <w:b/>
          <w:bCs/>
        </w:rPr>
        <w:t>A</w:t>
      </w:r>
      <w:r w:rsidR="00CF6749" w:rsidRPr="0098310D">
        <w:rPr>
          <w:b/>
          <w:bCs/>
        </w:rPr>
        <w:t>ssets</w:t>
      </w:r>
      <w:r>
        <w:t xml:space="preserve"> – a single machine or device in a cell. An asset can belong to only one cell.</w:t>
      </w:r>
    </w:p>
    <w:p w14:paraId="34BC0EF7" w14:textId="09676198" w:rsidR="0098310D" w:rsidRPr="0098310D" w:rsidRDefault="009B1967" w:rsidP="00E66D1D">
      <w:pPr>
        <w:pStyle w:val="P"/>
      </w:pPr>
      <w:r>
        <w:t>RAM</w:t>
      </w:r>
      <w:r w:rsidRPr="00B433D3">
        <w:rPr>
          <w:vertAlign w:val="superscript"/>
        </w:rPr>
        <w:t>2</w:t>
      </w:r>
      <w:r w:rsidR="0009744E">
        <w:t xml:space="preserve"> </w:t>
      </w:r>
      <w:r w:rsidR="0098310D">
        <w:t>scans assets in cells to assess their security and risk level, and then assesses an overall risk level for the cell,</w:t>
      </w:r>
      <w:r w:rsidR="00F70FEB">
        <w:t xml:space="preserve"> based on the vulnerabilities found. It then determines the risk level for cells and shops, based on the security levels of the </w:t>
      </w:r>
      <w:r w:rsidR="0098310D">
        <w:t>component assets.</w:t>
      </w:r>
    </w:p>
    <w:p w14:paraId="58D29B66" w14:textId="594F2855" w:rsidR="006458C9" w:rsidRDefault="006458C9" w:rsidP="00DE44DD">
      <w:pPr>
        <w:pStyle w:val="Heading3"/>
        <w:rPr>
          <w:lang w:val="en-US"/>
        </w:rPr>
      </w:pPr>
      <w:r>
        <w:rPr>
          <w:lang w:val="en-US"/>
        </w:rPr>
        <w:t>Asset Management</w:t>
      </w:r>
    </w:p>
    <w:p w14:paraId="48026C8C" w14:textId="4DF4E496" w:rsidR="0098310D" w:rsidRDefault="009B1967" w:rsidP="00E66D1D">
      <w:pPr>
        <w:pStyle w:val="P"/>
      </w:pPr>
      <w:r>
        <w:t>RAM</w:t>
      </w:r>
      <w:r w:rsidRPr="00B433D3">
        <w:rPr>
          <w:vertAlign w:val="superscript"/>
        </w:rPr>
        <w:t>2</w:t>
      </w:r>
      <w:r w:rsidR="0009744E">
        <w:t xml:space="preserve"> </w:t>
      </w:r>
      <w:r w:rsidR="0098310D">
        <w:t xml:space="preserve">discovers assets in the plant automatically (if they are connected to the </w:t>
      </w:r>
      <w:r w:rsidR="00EE64AA">
        <w:t xml:space="preserve">plant network and discoverable). </w:t>
      </w:r>
    </w:p>
    <w:p w14:paraId="2164B8B9" w14:textId="0A91284D" w:rsidR="00EE64AA" w:rsidRDefault="00113D48" w:rsidP="00E66D1D">
      <w:pPr>
        <w:pStyle w:val="P"/>
      </w:pPr>
      <w:r>
        <w:t>Y</w:t>
      </w:r>
      <w:r w:rsidR="00EE64AA">
        <w:t xml:space="preserve">ou can define shops and cells for the plant, and then assign cells to shops, and assets to cells. </w:t>
      </w:r>
      <w:r>
        <w:t>Discovered assets are initially unassigned to any cell or shop.</w:t>
      </w:r>
    </w:p>
    <w:p w14:paraId="786FFD71" w14:textId="54EDA06F" w:rsidR="00EE64AA" w:rsidRDefault="009B1967" w:rsidP="00E66D1D">
      <w:pPr>
        <w:pStyle w:val="P"/>
      </w:pPr>
      <w:r>
        <w:t>RAM</w:t>
      </w:r>
      <w:r w:rsidRPr="00B433D3">
        <w:rPr>
          <w:vertAlign w:val="superscript"/>
        </w:rPr>
        <w:t>2</w:t>
      </w:r>
      <w:r w:rsidR="0009744E">
        <w:t xml:space="preserve"> </w:t>
      </w:r>
      <w:r w:rsidR="00EE64AA">
        <w:t>scans assets, once they are discovered, whether or not they are assigned to a cell.</w:t>
      </w:r>
    </w:p>
    <w:p w14:paraId="3BDAAD84" w14:textId="5672FFEF" w:rsidR="00AF614E" w:rsidRDefault="009B1967" w:rsidP="00E66D1D">
      <w:pPr>
        <w:pStyle w:val="P"/>
      </w:pPr>
      <w:r>
        <w:t>RAM</w:t>
      </w:r>
      <w:r w:rsidRPr="00B433D3">
        <w:rPr>
          <w:vertAlign w:val="superscript"/>
        </w:rPr>
        <w:t>2</w:t>
      </w:r>
      <w:r w:rsidR="0009744E">
        <w:t xml:space="preserve"> </w:t>
      </w:r>
      <w:r w:rsidR="00AF614E">
        <w:t>also has views to show the security and risk status of the plant, shops, cells, and assets, as well as alerts that are generated when security issues are found in the course of a scan.</w:t>
      </w:r>
    </w:p>
    <w:p w14:paraId="6B48F1FC" w14:textId="4B43767A" w:rsidR="00AF614E" w:rsidRPr="0098310D" w:rsidRDefault="00AF614E" w:rsidP="00E66D1D">
      <w:pPr>
        <w:pStyle w:val="P"/>
      </w:pPr>
      <w:r>
        <w:t>You can perform the following actions</w:t>
      </w:r>
      <w:r w:rsidR="00F70FEB">
        <w:t>:</w:t>
      </w:r>
    </w:p>
    <w:p w14:paraId="0F1E07E3" w14:textId="2A3C5989" w:rsidR="00CF6749" w:rsidRDefault="00CF6749" w:rsidP="00E66D1D">
      <w:pPr>
        <w:pStyle w:val="P"/>
      </w:pPr>
      <w:r w:rsidRPr="00F70FEB">
        <w:rPr>
          <w:b/>
          <w:bCs/>
        </w:rPr>
        <w:t>Add shops to plant</w:t>
      </w:r>
      <w:r w:rsidR="00AF614E">
        <w:t xml:space="preserve"> – define new shops, which are automatically included in the plant</w:t>
      </w:r>
    </w:p>
    <w:p w14:paraId="1EB4C0B2" w14:textId="03C7CAF0" w:rsidR="00CF6749" w:rsidRDefault="00CF6749" w:rsidP="00E66D1D">
      <w:pPr>
        <w:pStyle w:val="P"/>
      </w:pPr>
      <w:r w:rsidRPr="00F70FEB">
        <w:rPr>
          <w:b/>
          <w:bCs/>
        </w:rPr>
        <w:t>Associate cells to shops</w:t>
      </w:r>
      <w:r w:rsidR="00AF614E">
        <w:t xml:space="preserve"> – define new cells, and associate them with a shop, or move existing cells from one shop to another</w:t>
      </w:r>
    </w:p>
    <w:p w14:paraId="27A445E4" w14:textId="6BE1EEC0" w:rsidR="00CF6749" w:rsidRDefault="00CF6749" w:rsidP="00E66D1D">
      <w:pPr>
        <w:pStyle w:val="P"/>
      </w:pPr>
      <w:r w:rsidRPr="00F70FEB">
        <w:rPr>
          <w:b/>
          <w:bCs/>
        </w:rPr>
        <w:t>Associate assets to cells</w:t>
      </w:r>
      <w:r w:rsidR="00AF614E">
        <w:t xml:space="preserve"> – associate assets to a cell, or move assets from one cell to another</w:t>
      </w:r>
    </w:p>
    <w:p w14:paraId="5ED46C3C" w14:textId="77777777" w:rsidR="00CF6749" w:rsidRPr="00CF6749" w:rsidRDefault="00CF6749" w:rsidP="00E66D1D">
      <w:pPr>
        <w:pStyle w:val="P"/>
      </w:pPr>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E66D1D">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E66D1D">
      <w:pPr>
        <w:pStyle w:val="P"/>
      </w:pPr>
      <w:r>
        <w:t>You can acknowledge an alert for a specific asset.</w:t>
      </w:r>
    </w:p>
    <w:p w14:paraId="3E8BF0AA" w14:textId="57159FE8" w:rsidR="006458C9" w:rsidRDefault="006458C9" w:rsidP="00DE44DD">
      <w:pPr>
        <w:pStyle w:val="Heading3"/>
        <w:rPr>
          <w:lang w:val="en-US"/>
        </w:rPr>
      </w:pPr>
      <w:r>
        <w:rPr>
          <w:lang w:val="en-US"/>
        </w:rPr>
        <w:t>Vulnerabilities</w:t>
      </w:r>
    </w:p>
    <w:p w14:paraId="73A4677D" w14:textId="5138393A" w:rsidR="0047451B" w:rsidRDefault="009B1967" w:rsidP="00E66D1D">
      <w:pPr>
        <w:pStyle w:val="P"/>
      </w:pPr>
      <w:r>
        <w:t>RAM</w:t>
      </w:r>
      <w:r w:rsidRPr="00B433D3">
        <w:rPr>
          <w:vertAlign w:val="superscript"/>
        </w:rPr>
        <w:t>2</w:t>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3C7A1967" w:rsidR="00616410" w:rsidRPr="00616410" w:rsidRDefault="0047451B" w:rsidP="00E66D1D">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76871379" w:rsidR="00E70BED" w:rsidRPr="00FB5DE2" w:rsidRDefault="00E70BED" w:rsidP="00FB5DE2">
      <w:pPr>
        <w:pStyle w:val="Heading2"/>
      </w:pPr>
      <w:r>
        <w:rPr>
          <w:lang w:val="en-US"/>
        </w:rPr>
        <w:t xml:space="preserve">What </w:t>
      </w:r>
      <w:r w:rsidR="009B1967">
        <w:t>RAM</w:t>
      </w:r>
      <w:r w:rsidR="009B1967" w:rsidRPr="00B433D3">
        <w:rPr>
          <w:vertAlign w:val="superscript"/>
        </w:rPr>
        <w:t>2</w:t>
      </w:r>
      <w:r w:rsidR="0009744E">
        <w:t xml:space="preserve"> </w:t>
      </w:r>
      <w:r>
        <w:rPr>
          <w:lang w:val="en-US"/>
        </w:rPr>
        <w:t>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r>
        <w:t>Otorio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r>
        <w:t>Otorio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E66D1D">
      <w:pPr>
        <w:pStyle w:val="P"/>
      </w:pPr>
    </w:p>
    <w:p w14:paraId="39852968" w14:textId="6BFCB233" w:rsidR="00B16968" w:rsidRDefault="00B16968" w:rsidP="00590502">
      <w:pPr>
        <w:pStyle w:val="Heading1"/>
        <w:rPr>
          <w:lang w:val="en-US"/>
        </w:rPr>
      </w:pPr>
      <w:r>
        <w:rPr>
          <w:lang w:val="en-US"/>
        </w:rPr>
        <w:lastRenderedPageBreak/>
        <w:t>Views</w:t>
      </w:r>
    </w:p>
    <w:p w14:paraId="584D3A33" w14:textId="081097D7" w:rsidR="000C242A" w:rsidRDefault="009B1967" w:rsidP="00E66D1D">
      <w:pPr>
        <w:pStyle w:val="P"/>
      </w:pPr>
      <w:r>
        <w:t>RAM</w:t>
      </w:r>
      <w:r w:rsidRPr="00B433D3">
        <w:rPr>
          <w:vertAlign w:val="superscript"/>
        </w:rPr>
        <w:t>2</w:t>
      </w:r>
      <w:r w:rsidR="0009744E">
        <w:t xml:space="preserve"> </w:t>
      </w:r>
      <w:r w:rsidR="00206194">
        <w:t>has several views, to show entities in the plant, and alerts.</w:t>
      </w:r>
    </w:p>
    <w:p w14:paraId="717D9710" w14:textId="19E24DE4" w:rsidR="00206194" w:rsidRPr="000C242A" w:rsidRDefault="00206194" w:rsidP="00E66D1D">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60798F16"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 xml:space="preserve">when the </w:t>
      </w:r>
      <w:r w:rsidR="009B1967">
        <w:t>RAM</w:t>
      </w:r>
      <w:r w:rsidR="009B1967" w:rsidRPr="00B433D3">
        <w:rPr>
          <w:vertAlign w:val="superscript"/>
        </w:rPr>
        <w:t>2</w:t>
      </w:r>
      <w:r w:rsidR="0009744E">
        <w:t xml:space="preserve"> </w:t>
      </w:r>
      <w:r>
        <w:rPr>
          <w:lang w:val="en-US"/>
        </w:rPr>
        <w:t>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6B26ED57"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1</w:t>
      </w:r>
      <w:r w:rsidR="001F6D3C">
        <w:rPr>
          <w:noProof/>
        </w:rPr>
        <w:fldChar w:fldCharType="end"/>
      </w:r>
      <w:r>
        <w:rPr>
          <w:lang w:val="en-US"/>
        </w:rPr>
        <w:t xml:space="preserve"> Dashboard view</w:t>
      </w:r>
    </w:p>
    <w:p w14:paraId="7E3B2203" w14:textId="0852499A" w:rsidR="00B227D3" w:rsidRDefault="00B227D3" w:rsidP="00E66D1D">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 xml:space="preserve">link to return to the Dashboard from any other </w:t>
      </w:r>
      <w:r w:rsidR="009B1967">
        <w:t>RAM</w:t>
      </w:r>
      <w:r w:rsidR="009B1967" w:rsidRPr="00B433D3">
        <w:rPr>
          <w:vertAlign w:val="superscript"/>
        </w:rPr>
        <w:t>2</w:t>
      </w:r>
      <w:r w:rsidR="0009744E">
        <w:t xml:space="preserve"> </w:t>
      </w:r>
      <w:r>
        <w:t>view.</w:t>
      </w:r>
    </w:p>
    <w:p w14:paraId="65C485A9" w14:textId="77777777" w:rsidR="0024167B" w:rsidRDefault="0024167B" w:rsidP="00E66D1D">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1F5D0F8B" w:rsidR="0024167B" w:rsidRPr="00B227D3" w:rsidRDefault="0024167B" w:rsidP="00E66D1D">
      <w:pPr>
        <w:pStyle w:val="P"/>
      </w:pPr>
      <w:r>
        <w:t xml:space="preserve"> Use these menus to navigate to different views, described in this section, and to perform other actions (</w:t>
      </w:r>
      <w:r w:rsidR="00F70FEB">
        <w:t xml:space="preserve">discussed in </w:t>
      </w:r>
      <w:r>
        <w:t>later sections).</w:t>
      </w:r>
    </w:p>
    <w:p w14:paraId="2024775D" w14:textId="77777777" w:rsidR="0024167B" w:rsidRDefault="00E7624B" w:rsidP="00E66D1D">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204377FA" w:rsidR="0024167B" w:rsidRDefault="0024167B" w:rsidP="0024167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2</w:t>
      </w:r>
      <w:r w:rsidR="00AC6C02">
        <w:rPr>
          <w:noProof/>
        </w:rPr>
        <w:fldChar w:fldCharType="end"/>
      </w:r>
      <w:r>
        <w:rPr>
          <w:lang w:val="en-US"/>
        </w:rPr>
        <w:t xml:space="preserve"> Cell Risk Level distribution</w:t>
      </w:r>
    </w:p>
    <w:p w14:paraId="12545842" w14:textId="3203DFC3" w:rsidR="00E7624B" w:rsidRDefault="00CF6749" w:rsidP="00E66D1D">
      <w:pPr>
        <w:pStyle w:val="P"/>
      </w:pPr>
      <w:r>
        <w:t>In the example above, there is one cell at Risk Level ‘High’, and one at ‘Critical’ (and the third not at risk).</w:t>
      </w:r>
    </w:p>
    <w:p w14:paraId="3DBA76A3" w14:textId="0C5C948B" w:rsidR="00E7624B" w:rsidRDefault="00E7624B" w:rsidP="00E66D1D">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7C89078E"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3</w:t>
      </w:r>
      <w:r w:rsidR="001F6D3C">
        <w:rPr>
          <w:noProof/>
        </w:rPr>
        <w:fldChar w:fldCharType="end"/>
      </w:r>
      <w:r>
        <w:rPr>
          <w:lang w:val="en-US"/>
        </w:rPr>
        <w:t xml:space="preserve"> At-risk production cell details</w:t>
      </w:r>
    </w:p>
    <w:p w14:paraId="4598CFE7" w14:textId="77777777" w:rsidR="00204140" w:rsidRDefault="00204140" w:rsidP="00E66D1D">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71282BC4"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4</w:t>
      </w:r>
      <w:r w:rsidR="001F6D3C">
        <w:rPr>
          <w:noProof/>
        </w:rPr>
        <w:fldChar w:fldCharType="end"/>
      </w:r>
      <w:r>
        <w:rPr>
          <w:lang w:val="en-US"/>
        </w:rPr>
        <w:t xml:space="preserve"> Alerts for Production Cell</w:t>
      </w:r>
    </w:p>
    <w:p w14:paraId="47D83996" w14:textId="0617A666" w:rsidR="00E9108B" w:rsidRDefault="00E9108B" w:rsidP="00DE44DD">
      <w:pPr>
        <w:pStyle w:val="Heading3"/>
        <w:rPr>
          <w:lang w:val="en-US"/>
        </w:rPr>
      </w:pPr>
      <w:r>
        <w:rPr>
          <w:lang w:val="en-US"/>
        </w:rPr>
        <w:t>Shop</w:t>
      </w:r>
      <w:r w:rsidR="0042216B">
        <w:rPr>
          <w:lang w:val="en-US"/>
        </w:rPr>
        <w:t xml:space="preserve"> information</w:t>
      </w:r>
    </w:p>
    <w:p w14:paraId="5457558B" w14:textId="56BB5B7B" w:rsidR="002F40AA" w:rsidRPr="002F40AA" w:rsidRDefault="002F40AA" w:rsidP="00E66D1D">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r w:rsidR="003B4D92">
        <w:t>.</w:t>
      </w:r>
    </w:p>
    <w:p w14:paraId="29F010EF" w14:textId="2A536626" w:rsidR="00747AC5" w:rsidRDefault="00747AC5" w:rsidP="00DE44DD">
      <w:pPr>
        <w:pStyle w:val="Heading3"/>
        <w:rPr>
          <w:lang w:val="en-US"/>
        </w:rPr>
      </w:pPr>
      <w:r>
        <w:rPr>
          <w:lang w:val="en-US"/>
        </w:rPr>
        <w:t>Asset Distribution</w:t>
      </w:r>
    </w:p>
    <w:p w14:paraId="5C828590" w14:textId="15E15623" w:rsidR="006B1D06" w:rsidRDefault="006B1D06" w:rsidP="00E66D1D">
      <w:pPr>
        <w:pStyle w:val="P"/>
      </w:pPr>
      <w:r>
        <w:t>From the Dashboard, you can see a distribution of assets according to asset type or production cell.</w:t>
      </w:r>
    </w:p>
    <w:p w14:paraId="1BD2EFE4" w14:textId="2747F013" w:rsidR="006B1D06" w:rsidRPr="006B1D06" w:rsidRDefault="006B1D06" w:rsidP="00E66D1D">
      <w:pPr>
        <w:pStyle w:val="P"/>
      </w:pPr>
      <w:r>
        <w:t xml:space="preserve">Click on the </w:t>
      </w:r>
      <w:r w:rsidRPr="000D156E">
        <w:rPr>
          <w:rStyle w:val="UI-item"/>
        </w:rPr>
        <w:t>Assets Distributio</w:t>
      </w:r>
      <w:r w:rsidRPr="006B1D06">
        <w:rPr>
          <w:i/>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706A9CE6"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5</w:t>
      </w:r>
      <w:r w:rsidR="001F6D3C">
        <w:rPr>
          <w:noProof/>
        </w:rPr>
        <w:fldChar w:fldCharType="end"/>
      </w:r>
      <w:r>
        <w:rPr>
          <w:lang w:val="en-US"/>
        </w:rPr>
        <w:t xml:space="preserve"> Asset Distribution by Asset Type</w:t>
      </w:r>
    </w:p>
    <w:p w14:paraId="37661B28" w14:textId="00AEBF67" w:rsidR="00747AC5" w:rsidRDefault="0042216B" w:rsidP="00DE44DD">
      <w:pPr>
        <w:pStyle w:val="Heading3"/>
        <w:rPr>
          <w:lang w:val="en-US"/>
        </w:rPr>
      </w:pPr>
      <w:r>
        <w:rPr>
          <w:lang w:val="en-US"/>
        </w:rPr>
        <w:t>Alert Distribution</w:t>
      </w:r>
    </w:p>
    <w:p w14:paraId="2B9C970B" w14:textId="39D7C43F" w:rsidR="006B1D06" w:rsidRDefault="006B1D06" w:rsidP="00E66D1D">
      <w:pPr>
        <w:pStyle w:val="P"/>
      </w:pPr>
      <w:r>
        <w:t>From the Dashboard, you can also see a distribution of alerts according to alert type or production cell.</w:t>
      </w:r>
    </w:p>
    <w:p w14:paraId="315B47E1" w14:textId="27BEF3CA" w:rsidR="006B1D06" w:rsidRDefault="006B1D06" w:rsidP="00E66D1D">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646D9B7"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6</w:t>
      </w:r>
      <w:r w:rsidR="001F6D3C">
        <w:rPr>
          <w:noProof/>
        </w:rPr>
        <w:fldChar w:fldCharType="end"/>
      </w:r>
      <w:r>
        <w:rPr>
          <w:lang w:val="en-US"/>
        </w:rPr>
        <w:t xml:space="preserve"> Alert Distribution by Alert Type</w:t>
      </w:r>
    </w:p>
    <w:p w14:paraId="0612B49A" w14:textId="7679B87E" w:rsidR="006B1D06" w:rsidRDefault="006B1D06" w:rsidP="00DE44DD">
      <w:pPr>
        <w:pStyle w:val="Heading3"/>
        <w:rPr>
          <w:lang w:val="en-US"/>
        </w:rPr>
      </w:pPr>
      <w:r>
        <w:rPr>
          <w:lang w:val="en-US"/>
        </w:rPr>
        <w:t>Unassigned Assets</w:t>
      </w:r>
    </w:p>
    <w:p w14:paraId="36A7A658" w14:textId="6CB1665B" w:rsidR="006B1D06" w:rsidRPr="003B4D92" w:rsidRDefault="006B1D06" w:rsidP="00540A9B">
      <w:pPr>
        <w:rPr>
          <w:lang w:val="en-US"/>
        </w:rPr>
      </w:pPr>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r w:rsidR="003B4D92">
        <w:rPr>
          <w:lang w:val="en-US"/>
        </w:rPr>
        <w:t>.</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4618BF5"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E66D1D">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DE44DD">
      <w:pPr>
        <w:pStyle w:val="Heading3"/>
      </w:pPr>
      <w:r>
        <w:rPr>
          <w:lang w:val="en-US"/>
        </w:rPr>
        <w:t>Shops view</w:t>
      </w:r>
    </w:p>
    <w:p w14:paraId="599958F6" w14:textId="7E294D5D" w:rsidR="00D302AB" w:rsidRDefault="00D302AB" w:rsidP="00E66D1D">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7A2FDBC1" w:rsidR="00D302AB" w:rsidRDefault="00D302AB" w:rsidP="00D302A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8</w:t>
      </w:r>
      <w:r w:rsidR="00AC6C02">
        <w:rPr>
          <w:noProof/>
        </w:rPr>
        <w:fldChar w:fldCharType="end"/>
      </w:r>
      <w:r>
        <w:rPr>
          <w:lang w:val="en-US"/>
        </w:rPr>
        <w:t xml:space="preserve"> Shops</w:t>
      </w:r>
    </w:p>
    <w:p w14:paraId="403FFF2A" w14:textId="2713E8AB" w:rsidR="00D57E90" w:rsidRDefault="00D302AB" w:rsidP="00E66D1D">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39DA7EFB" w:rsidR="00D57E90" w:rsidRDefault="003B4D92" w:rsidP="00D57E90">
      <w:pPr>
        <w:pStyle w:val="ul"/>
      </w:pPr>
      <w:r>
        <w:t xml:space="preserve">the </w:t>
      </w:r>
      <w:r w:rsidR="00D302AB">
        <w:t xml:space="preserve">overall </w:t>
      </w:r>
      <w:r w:rsidR="00D57E90">
        <w:t xml:space="preserve">shop </w:t>
      </w:r>
      <w:r w:rsidR="00D302AB">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DE44DD">
      <w:pPr>
        <w:pStyle w:val="Heading3"/>
      </w:pPr>
      <w:r>
        <w:rPr>
          <w:lang w:val="en-US"/>
        </w:rPr>
        <w:t>Production cells view</w:t>
      </w:r>
    </w:p>
    <w:p w14:paraId="048194A8" w14:textId="260918E6" w:rsidR="00D302AB" w:rsidRDefault="00D302AB" w:rsidP="00E66D1D">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46490F0A" w:rsidR="00D302AB" w:rsidRDefault="00D302AB" w:rsidP="00D302AB">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9</w:t>
      </w:r>
      <w:r w:rsidR="00AC6C02">
        <w:rPr>
          <w:noProof/>
        </w:rPr>
        <w:fldChar w:fldCharType="end"/>
      </w:r>
      <w:r>
        <w:rPr>
          <w:lang w:val="en-US"/>
        </w:rPr>
        <w:t xml:space="preserve"> Shop cells</w:t>
      </w:r>
    </w:p>
    <w:p w14:paraId="7E1370D6" w14:textId="717AB708" w:rsidR="00D57E90" w:rsidRDefault="00D302AB" w:rsidP="00E66D1D">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DE44DD">
      <w:pPr>
        <w:pStyle w:val="Heading3"/>
      </w:pPr>
      <w:r>
        <w:rPr>
          <w:lang w:val="en-US"/>
        </w:rPr>
        <w:t>Assets view</w:t>
      </w:r>
    </w:p>
    <w:p w14:paraId="7C0C46C6" w14:textId="55D6FFA5" w:rsidR="00D57E90" w:rsidRDefault="00D57E90" w:rsidP="00E66D1D">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p>
    <w:p w14:paraId="1C145CBC" w14:textId="4662FBC5" w:rsidR="00D57E90" w:rsidRDefault="00D57E90" w:rsidP="00D57E90">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10</w:t>
      </w:r>
      <w:r w:rsidR="00AC6C02">
        <w:rPr>
          <w:noProof/>
        </w:rPr>
        <w:fldChar w:fldCharType="end"/>
      </w:r>
      <w:r>
        <w:rPr>
          <w:lang w:val="en-US"/>
        </w:rPr>
        <w:t xml:space="preserve"> Factory assets</w:t>
      </w:r>
    </w:p>
    <w:p w14:paraId="2E14CC27" w14:textId="43268033" w:rsidR="00D57E90" w:rsidRDefault="00D57E90" w:rsidP="00E66D1D">
      <w:pPr>
        <w:pStyle w:val="P"/>
      </w:pPr>
      <w:r>
        <w:t>The table of assets shows this information:</w:t>
      </w:r>
    </w:p>
    <w:p w14:paraId="3710F959" w14:textId="2E7FBD44" w:rsidR="00D57E90" w:rsidRDefault="00D57E90" w:rsidP="00D57E90">
      <w:pPr>
        <w:pStyle w:val="ul"/>
      </w:pPr>
      <w:r>
        <w:t>Asset name</w:t>
      </w:r>
    </w:p>
    <w:p w14:paraId="758C9D96" w14:textId="330BF5E4" w:rsidR="00D57E90" w:rsidRDefault="00D57E90" w:rsidP="00D57E90">
      <w:pPr>
        <w:pStyle w:val="ul"/>
      </w:pPr>
      <w:r>
        <w:t>Asset type</w:t>
      </w:r>
      <w:r w:rsidR="00CF49F9">
        <w:t xml:space="preserve"> – Controller, Network Device, </w:t>
      </w:r>
    </w:p>
    <w:p w14:paraId="31FE8AA1" w14:textId="39237BB3" w:rsidR="00D57E90" w:rsidRDefault="00D57E90" w:rsidP="00D57E90">
      <w:pPr>
        <w:pStyle w:val="ul"/>
      </w:pPr>
      <w:r>
        <w:t>Asset IP address</w:t>
      </w:r>
    </w:p>
    <w:p w14:paraId="214D4EC2" w14:textId="1AF12E3B" w:rsidR="00CF49F9" w:rsidRDefault="00CF49F9" w:rsidP="00D57E90">
      <w:pPr>
        <w:pStyle w:val="ul"/>
      </w:pPr>
      <w:r>
        <w:t xml:space="preserve">Production cell to which the asset is assigned </w:t>
      </w:r>
    </w:p>
    <w:p w14:paraId="788193A0" w14:textId="31873F69" w:rsidR="00D57E90" w:rsidRDefault="00D57E90" w:rsidP="00D57E90">
      <w:pPr>
        <w:pStyle w:val="ul"/>
      </w:pPr>
      <w:r>
        <w:t xml:space="preserve">Vendor </w:t>
      </w:r>
    </w:p>
    <w:p w14:paraId="12B11833" w14:textId="2C987EE8" w:rsidR="00D57E90" w:rsidRDefault="00D57E90" w:rsidP="00D57E90">
      <w:pPr>
        <w:pStyle w:val="ul"/>
      </w:pPr>
      <w:r>
        <w:t>Time asset was last active</w:t>
      </w:r>
    </w:p>
    <w:p w14:paraId="71494300" w14:textId="2E9029D6" w:rsidR="00CF49F9" w:rsidRDefault="00CF49F9" w:rsidP="00D57E90">
      <w:pPr>
        <w:pStyle w:val="ul"/>
      </w:pPr>
      <w:r>
        <w:t>MAC address</w:t>
      </w:r>
    </w:p>
    <w:p w14:paraId="6BA1B90D" w14:textId="53A7CD9D" w:rsidR="00CF49F9" w:rsidRDefault="00CF49F9" w:rsidP="00D57E90">
      <w:pPr>
        <w:pStyle w:val="ul"/>
      </w:pPr>
      <w:r>
        <w:t>Location</w:t>
      </w:r>
    </w:p>
    <w:p w14:paraId="094C8D60" w14:textId="66F4B824" w:rsidR="00B16968" w:rsidRDefault="00B16968" w:rsidP="00590502">
      <w:pPr>
        <w:pStyle w:val="Heading2"/>
        <w:rPr>
          <w:lang w:val="en-US"/>
        </w:rPr>
      </w:pPr>
      <w:r>
        <w:rPr>
          <w:lang w:val="en-US"/>
        </w:rPr>
        <w:t>Alerts</w:t>
      </w:r>
    </w:p>
    <w:p w14:paraId="6E0E56AF" w14:textId="058B63E5" w:rsidR="00B433D3" w:rsidRDefault="00B433D3" w:rsidP="00E66D1D">
      <w:pPr>
        <w:pStyle w:val="P"/>
      </w:pPr>
      <w:r>
        <w:t xml:space="preserve">You can view alerts that have been generated by </w:t>
      </w:r>
      <w:r w:rsidR="009B1967">
        <w:t>RAM</w:t>
      </w:r>
      <w:r w:rsidR="009B1967" w:rsidRPr="00B433D3">
        <w:rPr>
          <w:vertAlign w:val="superscript"/>
        </w:rPr>
        <w:t>2</w:t>
      </w:r>
      <w:r w:rsidR="0009744E">
        <w:t xml:space="preserve"> </w:t>
      </w:r>
      <w:r>
        <w:t xml:space="preserve">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533AA678"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11</w:t>
      </w:r>
      <w:r w:rsidR="00AC6C02">
        <w:rPr>
          <w:noProof/>
        </w:rPr>
        <w:fldChar w:fldCharType="end"/>
      </w:r>
      <w:r>
        <w:rPr>
          <w:lang w:val="en-US"/>
        </w:rPr>
        <w:t xml:space="preserve"> Alerts view</w:t>
      </w:r>
    </w:p>
    <w:p w14:paraId="41A81B74" w14:textId="4C2129A5" w:rsidR="00B433D3" w:rsidRDefault="00704B9D" w:rsidP="00E66D1D">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0E463622" w:rsidR="00BB2A32" w:rsidRDefault="00BB2A32" w:rsidP="00E66D1D">
      <w:pPr>
        <w:pStyle w:val="P"/>
      </w:pPr>
      <w:r>
        <w:t xml:space="preserve">You can filter the views in </w:t>
      </w:r>
      <w:r w:rsidR="009B1967">
        <w:t>RAM</w:t>
      </w:r>
      <w:r w:rsidR="009B1967" w:rsidRPr="00B433D3">
        <w:rPr>
          <w:vertAlign w:val="superscript"/>
        </w:rPr>
        <w:t>2</w:t>
      </w:r>
      <w:r w:rsidR="0009744E">
        <w:t xml:space="preserve"> </w:t>
      </w:r>
      <w:r>
        <w:t>to select specific items of interest.</w:t>
      </w:r>
    </w:p>
    <w:p w14:paraId="7968D204" w14:textId="6A2A635C" w:rsidR="00BB2A32" w:rsidRDefault="00BB2A32" w:rsidP="00E66D1D">
      <w:pPr>
        <w:pStyle w:val="P"/>
      </w:pPr>
      <w:r>
        <w:t xml:space="preserve">Click </w:t>
      </w:r>
      <w:r w:rsidRPr="00BB2A32">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r w:rsidR="00487227">
        <w:t>, but the filter panel on the right is common.</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29BE68DD" w:rsidR="00BB2A32" w:rsidRPr="00BB2A32" w:rsidRDefault="00BB2A32" w:rsidP="00BB2A32">
      <w:pPr>
        <w:pStyle w:val="Caption"/>
        <w:jc w:val="center"/>
      </w:pPr>
      <w:bookmarkStart w:id="0" w:name="_GoBack"/>
      <w:bookmarkEnd w:id="0"/>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12</w:t>
      </w:r>
      <w:r w:rsidR="00AC6C02">
        <w:rPr>
          <w:noProof/>
        </w:rPr>
        <w:fldChar w:fldCharType="end"/>
      </w:r>
      <w:r>
        <w:rPr>
          <w:lang w:val="en-US"/>
        </w:rPr>
        <w:t xml:space="preserve"> - Filter</w:t>
      </w:r>
    </w:p>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5C2C24A6" w:rsidR="006946C7" w:rsidRDefault="006946C7" w:rsidP="00E66D1D">
      <w:pPr>
        <w:pStyle w:val="P"/>
      </w:pPr>
      <w:r>
        <w:t xml:space="preserve">In </w:t>
      </w:r>
      <w:r w:rsidR="009B1967">
        <w:t>RAM</w:t>
      </w:r>
      <w:r w:rsidR="009B1967" w:rsidRPr="00B433D3">
        <w:rPr>
          <w:vertAlign w:val="superscript"/>
        </w:rPr>
        <w:t>2</w:t>
      </w:r>
      <w:r w:rsidR="003B4D92">
        <w:t xml:space="preserve"> </w:t>
      </w:r>
      <w:r>
        <w:t xml:space="preserve">you can define shops and production cells for your factory. </w:t>
      </w:r>
      <w:r w:rsidR="009B1967">
        <w:t>RAM</w:t>
      </w:r>
      <w:r w:rsidR="009B1967" w:rsidRPr="00B433D3">
        <w:rPr>
          <w:vertAlign w:val="superscript"/>
        </w:rPr>
        <w:t>2</w:t>
      </w:r>
      <w:r w:rsidR="003B4D92">
        <w:t xml:space="preserve"> </w:t>
      </w:r>
      <w:r>
        <w:t>discovers factory-floor assets itself directly from the MSB</w:t>
      </w:r>
      <w:r w:rsidR="00D02B18">
        <w:t>.</w:t>
      </w:r>
    </w:p>
    <w:p w14:paraId="41B381A9" w14:textId="1E6927A5" w:rsidR="00D02B18" w:rsidRDefault="00D02B18" w:rsidP="00E66D1D">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E66D1D">
      <w:pPr>
        <w:pStyle w:val="P"/>
      </w:pPr>
      <w:r>
        <w:t xml:space="preserve">Shops are the highest-level entity in a </w:t>
      </w:r>
      <w:r w:rsidR="007F0871">
        <w:t>factory</w:t>
      </w:r>
      <w:r>
        <w:t>.</w:t>
      </w:r>
    </w:p>
    <w:p w14:paraId="27B7FDB0" w14:textId="4AD8221D" w:rsidR="00A22021" w:rsidRDefault="00A22021" w:rsidP="00DE44DD">
      <w:pPr>
        <w:pStyle w:val="Heading3"/>
        <w:rPr>
          <w:lang w:val="en-US"/>
        </w:rPr>
      </w:pPr>
      <w:r>
        <w:rPr>
          <w:lang w:val="en-US"/>
        </w:rPr>
        <w:t>Create Shops</w:t>
      </w:r>
    </w:p>
    <w:p w14:paraId="60A18A59" w14:textId="00496120" w:rsidR="00D02B18" w:rsidRDefault="00D02B18" w:rsidP="00E66D1D">
      <w:pPr>
        <w:pStyle w:val="P"/>
      </w:pPr>
      <w:r>
        <w:t xml:space="preserve">Add or modify shops in the factory, in the </w:t>
      </w:r>
      <w:r w:rsidRPr="00094EA3">
        <w:rPr>
          <w:rStyle w:val="UI-item"/>
        </w:rPr>
        <w:t>Shops</w:t>
      </w:r>
      <w:r>
        <w:t xml:space="preserve"> page. </w:t>
      </w:r>
    </w:p>
    <w:p w14:paraId="7A89386C" w14:textId="05760DDA" w:rsidR="00D02B18" w:rsidRDefault="00D02B18" w:rsidP="00E66D1D">
      <w:pPr>
        <w:pStyle w:val="P"/>
      </w:pPr>
      <w:r>
        <w:t>To add a new shop:</w:t>
      </w:r>
    </w:p>
    <w:p w14:paraId="4207FE3A" w14:textId="1A1FC745" w:rsidR="00AB4756" w:rsidRDefault="00AB4756" w:rsidP="00E66D1D">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E66D1D">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E66D1D">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rsidP="00E66D1D">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E66D1D">
      <w:pPr>
        <w:pStyle w:val="ol2"/>
      </w:pPr>
      <w:r w:rsidRPr="00D02B18">
        <w:rPr>
          <w:b/>
          <w:bCs/>
        </w:rPr>
        <w:t>Location</w:t>
      </w:r>
      <w:r>
        <w:t xml:space="preserve"> – the geographic location of the shop</w:t>
      </w:r>
    </w:p>
    <w:p w14:paraId="70FF2BA8" w14:textId="32E73302" w:rsidR="00D02B18" w:rsidRDefault="00D02B18" w:rsidP="00E66D1D">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E66D1D">
      <w:pPr>
        <w:pStyle w:val="ol"/>
        <w:numPr>
          <w:ilvl w:val="0"/>
          <w:numId w:val="3"/>
        </w:numPr>
      </w:pPr>
      <w:r>
        <w:t xml:space="preserve">Click </w:t>
      </w:r>
      <w:r w:rsidRPr="00AB4756">
        <w:rPr>
          <w:rStyle w:val="UI-item"/>
        </w:rPr>
        <w:t>Create.</w:t>
      </w:r>
    </w:p>
    <w:p w14:paraId="41A5E0AB" w14:textId="4F2C54C2" w:rsidR="00A22021" w:rsidRDefault="00D02B18" w:rsidP="00E66D1D">
      <w:pPr>
        <w:pStyle w:val="P"/>
      </w:pPr>
      <w:r>
        <w:t>The new shop will appear on the page.</w:t>
      </w:r>
    </w:p>
    <w:p w14:paraId="72BC6AEB" w14:textId="08C360D4" w:rsidR="00D02B18" w:rsidRDefault="00D02B18" w:rsidP="00E66D1D">
      <w:pPr>
        <w:pStyle w:val="P"/>
      </w:pPr>
      <w:r>
        <w:t>To modify details for a shop:</w:t>
      </w:r>
    </w:p>
    <w:p w14:paraId="4A666C46" w14:textId="1B34C1C2" w:rsidR="0046377F" w:rsidRDefault="00FF6C7C" w:rsidP="00E66D1D">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E66D1D">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E66D1D">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53BCB712" w14:textId="594B4310" w:rsidR="001D4557" w:rsidRDefault="001D4557" w:rsidP="001D4557">
      <w:pPr>
        <w:pStyle w:val="Heading2"/>
        <w:rPr>
          <w:lang w:val="en-US"/>
        </w:rPr>
      </w:pPr>
      <w:r>
        <w:rPr>
          <w:lang w:val="en-US"/>
        </w:rPr>
        <w:t>Cells</w:t>
      </w:r>
    </w:p>
    <w:p w14:paraId="3758AB42" w14:textId="5138D60F" w:rsidR="00094EA3" w:rsidRPr="00094EA3" w:rsidRDefault="000A508A" w:rsidP="00E66D1D">
      <w:pPr>
        <w:pStyle w:val="P"/>
      </w:pPr>
      <w:r>
        <w:t xml:space="preserve">Production </w:t>
      </w:r>
      <w:r w:rsidR="00FA3AB3">
        <w:t>Cells are entities within shops.</w:t>
      </w:r>
      <w:r w:rsidR="00743F94">
        <w:t xml:space="preserve"> A cell </w:t>
      </w:r>
      <w:r w:rsidR="009E75BA">
        <w:t xml:space="preserve">can be </w:t>
      </w:r>
      <w:r>
        <w:t>assigned to a single shop.</w:t>
      </w:r>
    </w:p>
    <w:p w14:paraId="50F7D5F1" w14:textId="564C6851" w:rsidR="00A22021" w:rsidRDefault="00A22021" w:rsidP="00DE44DD">
      <w:pPr>
        <w:pStyle w:val="Heading3"/>
        <w:rPr>
          <w:lang w:val="en-US"/>
        </w:rPr>
      </w:pPr>
      <w:r>
        <w:rPr>
          <w:lang w:val="en-US"/>
        </w:rPr>
        <w:t>Create Cells</w:t>
      </w:r>
    </w:p>
    <w:p w14:paraId="4C4ADF6A" w14:textId="7E55AA25" w:rsidR="00FA3AB3" w:rsidRDefault="00FA3AB3" w:rsidP="00E66D1D">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E66D1D">
      <w:pPr>
        <w:pStyle w:val="P"/>
      </w:pPr>
      <w:r>
        <w:t>To create a cell:</w:t>
      </w:r>
    </w:p>
    <w:p w14:paraId="6E23C2DA" w14:textId="45FDA69F" w:rsidR="00AB4756" w:rsidRDefault="00AB4756" w:rsidP="00E66D1D">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E66D1D">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E66D1D">
      <w:pPr>
        <w:pStyle w:val="ol2"/>
        <w:numPr>
          <w:ilvl w:val="0"/>
          <w:numId w:val="23"/>
        </w:numPr>
      </w:pPr>
      <w:r w:rsidRPr="00E66D1D">
        <w:rPr>
          <w:b/>
          <w:bCs/>
        </w:rPr>
        <w:lastRenderedPageBreak/>
        <w:t>Cell name &amp; description</w:t>
      </w:r>
      <w:r>
        <w:t xml:space="preserve"> - the name for the cell in </w:t>
      </w:r>
      <w:r w:rsidR="009B1967">
        <w:t>RAM</w:t>
      </w:r>
      <w:r w:rsidR="009B1967" w:rsidRPr="00B433D3">
        <w:rPr>
          <w:vertAlign w:val="superscript"/>
        </w:rPr>
        <w:t>2</w:t>
      </w:r>
      <w:r w:rsidR="0009744E">
        <w:t>,</w:t>
      </w:r>
      <w:r w:rsidR="003F0D72">
        <w:t xml:space="preserve"> and a description of it; this is free text</w:t>
      </w:r>
    </w:p>
    <w:p w14:paraId="3D2742E6" w14:textId="2F224E11" w:rsidR="00AB4756" w:rsidRDefault="00AB4756" w:rsidP="00E66D1D">
      <w:pPr>
        <w:pStyle w:val="ol2"/>
      </w:pPr>
      <w:r w:rsidRPr="00AB4756">
        <w:rPr>
          <w:b/>
          <w:bCs/>
        </w:rPr>
        <w:t>Location</w:t>
      </w:r>
      <w:r>
        <w:t xml:space="preserve"> - the geographic location of the cell</w:t>
      </w:r>
    </w:p>
    <w:p w14:paraId="06C3E923" w14:textId="0D898E42" w:rsidR="00AB4756" w:rsidRDefault="00AB4756" w:rsidP="00E66D1D">
      <w:pPr>
        <w:pStyle w:val="ol2"/>
      </w:pPr>
      <w:r w:rsidRPr="00AB4756">
        <w:rPr>
          <w:b/>
          <w:bCs/>
        </w:rPr>
        <w:t>Shop</w:t>
      </w:r>
      <w:r>
        <w:t xml:space="preserve"> – the shop with which the cell will be associated (from a list)</w:t>
      </w:r>
    </w:p>
    <w:p w14:paraId="410A25B3" w14:textId="77777777" w:rsidR="0087070E" w:rsidRDefault="00AB4756" w:rsidP="00E66D1D">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E66D1D">
      <w:pPr>
        <w:pStyle w:val="ol"/>
        <w:numPr>
          <w:ilvl w:val="0"/>
          <w:numId w:val="3"/>
        </w:numPr>
      </w:pPr>
      <w:r>
        <w:t xml:space="preserve">Click </w:t>
      </w:r>
      <w:r w:rsidRPr="0087070E">
        <w:rPr>
          <w:rStyle w:val="UI-item"/>
        </w:rPr>
        <w:t>Create.</w:t>
      </w:r>
    </w:p>
    <w:p w14:paraId="6B776DCE" w14:textId="50A29860" w:rsidR="00FA3AB3" w:rsidRDefault="0087070E" w:rsidP="00E66D1D">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E66D1D">
      <w:pPr>
        <w:pStyle w:val="P"/>
      </w:pPr>
      <w:r>
        <w:t>To create a cell in a shop:</w:t>
      </w:r>
    </w:p>
    <w:p w14:paraId="564D36C2" w14:textId="17C41A9C" w:rsidR="000A3D92" w:rsidRDefault="000A3D92" w:rsidP="00E66D1D">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E66D1D">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E66D1D">
      <w:pPr>
        <w:pStyle w:val="ol2"/>
        <w:numPr>
          <w:ilvl w:val="0"/>
          <w:numId w:val="24"/>
        </w:numPr>
      </w:pPr>
      <w:r w:rsidRPr="009F08B8">
        <w:t xml:space="preserve">Cell name &amp; description - the name for the cell in </w:t>
      </w:r>
      <w:r w:rsidR="009B1967">
        <w:t>RAM</w:t>
      </w:r>
      <w:r w:rsidR="009B1967" w:rsidRPr="00B433D3">
        <w:rPr>
          <w:vertAlign w:val="superscript"/>
        </w:rPr>
        <w:t>2</w:t>
      </w:r>
      <w:r w:rsidR="0009744E">
        <w:t>,</w:t>
      </w:r>
      <w:r w:rsidR="003F0D72" w:rsidRPr="009F08B8">
        <w:t xml:space="preserve"> and a description for it</w:t>
      </w:r>
    </w:p>
    <w:p w14:paraId="724D4EAF" w14:textId="77777777" w:rsidR="000A3D92" w:rsidRPr="009F08B8" w:rsidRDefault="000A3D92" w:rsidP="00E66D1D">
      <w:pPr>
        <w:pStyle w:val="ol2"/>
      </w:pPr>
      <w:r w:rsidRPr="009F08B8">
        <w:t>Location - the geographic location of the cell</w:t>
      </w:r>
    </w:p>
    <w:p w14:paraId="4C796A70" w14:textId="77777777" w:rsidR="000A3D92" w:rsidRDefault="000A3D92" w:rsidP="00E66D1D">
      <w:pPr>
        <w:pStyle w:val="ol2"/>
      </w:pPr>
      <w:r w:rsidRPr="009F08B8">
        <w:t>Image –</w:t>
      </w:r>
      <w:r>
        <w:t xml:space="preserve"> upload an image for the cell</w:t>
      </w:r>
    </w:p>
    <w:p w14:paraId="20D11EA0" w14:textId="2DF9B3DA" w:rsidR="000A3D92" w:rsidRDefault="000A3D92" w:rsidP="00E66D1D">
      <w:pPr>
        <w:pStyle w:val="ol"/>
        <w:numPr>
          <w:ilvl w:val="0"/>
          <w:numId w:val="3"/>
        </w:numPr>
      </w:pPr>
      <w:r>
        <w:t xml:space="preserve">Click </w:t>
      </w:r>
      <w:r w:rsidRPr="008E574C">
        <w:rPr>
          <w:rStyle w:val="UI-item"/>
        </w:rPr>
        <w:t>Create</w:t>
      </w:r>
      <w:r>
        <w:t>.</w:t>
      </w:r>
    </w:p>
    <w:p w14:paraId="5F7584C4" w14:textId="1DAF106F" w:rsidR="000A3D92" w:rsidRPr="00FA3AB3" w:rsidRDefault="000A3D92" w:rsidP="00E66D1D">
      <w:pPr>
        <w:pStyle w:val="P"/>
      </w:pPr>
      <w:r>
        <w:t>The cell will appear in the page for the cell.</w:t>
      </w:r>
    </w:p>
    <w:p w14:paraId="3F0CEB9F" w14:textId="3F7FFF91" w:rsidR="00A22021" w:rsidRDefault="00DE44DD" w:rsidP="00DE44DD">
      <w:pPr>
        <w:pStyle w:val="Heading3"/>
        <w:rPr>
          <w:lang w:val="en-US"/>
        </w:rPr>
      </w:pPr>
      <w:r>
        <w:rPr>
          <w:lang w:val="en-US"/>
        </w:rPr>
        <w:t xml:space="preserve">Change the Shop for a Cell </w:t>
      </w:r>
    </w:p>
    <w:p w14:paraId="31C15347" w14:textId="6C325419" w:rsidR="00DE44DD" w:rsidRDefault="00DE44DD" w:rsidP="00E66D1D">
      <w:pPr>
        <w:pStyle w:val="P"/>
      </w:pPr>
      <w:r>
        <w:t>When you create a cell, it is assigned to a shop. You can change the shop to which it is assigned by editing the cell details.</w:t>
      </w:r>
    </w:p>
    <w:p w14:paraId="6CD70465" w14:textId="0272F7B5" w:rsidR="002B6C20" w:rsidRDefault="00DE44DD" w:rsidP="00E66D1D">
      <w:pPr>
        <w:pStyle w:val="P"/>
      </w:pPr>
      <w:r>
        <w:t>To change the Shop for a Cell:</w:t>
      </w:r>
    </w:p>
    <w:p w14:paraId="0F95828B" w14:textId="1B8985C4" w:rsidR="00DE44DD" w:rsidRDefault="00DE44DD" w:rsidP="00E66D1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rsidP="00E66D1D">
      <w:pPr>
        <w:pStyle w:val="ol"/>
        <w:numPr>
          <w:ilvl w:val="0"/>
          <w:numId w:val="3"/>
        </w:numPr>
      </w:pPr>
      <w:r>
        <w:lastRenderedPageBreak/>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E66D1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E66D1D">
      <w:pPr>
        <w:pStyle w:val="ol"/>
        <w:numPr>
          <w:ilvl w:val="0"/>
          <w:numId w:val="3"/>
        </w:numPr>
        <w:rPr>
          <w:rtl/>
        </w:rPr>
      </w:pPr>
      <w:r>
        <w:t xml:space="preserve">Click </w:t>
      </w:r>
      <w:r w:rsidRPr="00DE44DD">
        <w:rPr>
          <w:rStyle w:val="UI-item"/>
        </w:rPr>
        <w:t>Edit</w:t>
      </w:r>
      <w:r>
        <w:t>.</w:t>
      </w:r>
    </w:p>
    <w:p w14:paraId="319A9598" w14:textId="0C78D39F" w:rsidR="002516F0" w:rsidRDefault="002516F0" w:rsidP="002516F0">
      <w:pPr>
        <w:pStyle w:val="Heading2"/>
        <w:rPr>
          <w:lang w:val="en-US"/>
        </w:rPr>
      </w:pPr>
      <w:r>
        <w:rPr>
          <w:lang w:val="en-US"/>
        </w:rPr>
        <w:t>Assets</w:t>
      </w:r>
    </w:p>
    <w:p w14:paraId="5B1A4040" w14:textId="785CEFB6" w:rsidR="008B4637" w:rsidRDefault="009E75BA" w:rsidP="00E66D1D">
      <w:pPr>
        <w:pStyle w:val="P"/>
      </w:pPr>
      <w:r>
        <w:t xml:space="preserve">Assets are individual shop-floor machines. </w:t>
      </w:r>
      <w:r w:rsidR="008B4637">
        <w:t>They are discovered automatically (for example, using the MSB).</w:t>
      </w:r>
      <w:r w:rsidR="0009744E">
        <w:t xml:space="preserve"> </w:t>
      </w:r>
      <w:r w:rsidR="008B4637">
        <w:t xml:space="preserve">You can </w:t>
      </w:r>
      <w:r>
        <w:t>assign</w:t>
      </w:r>
      <w:r w:rsidR="008B4637">
        <w:t xml:space="preserve"> them</w:t>
      </w:r>
      <w:r>
        <w:t xml:space="preserve"> to production cells</w:t>
      </w:r>
      <w:r w:rsidR="008B4637">
        <w:t xml:space="preserve"> once they are discovered, or move them to different cells. </w:t>
      </w:r>
    </w:p>
    <w:p w14:paraId="6FEDB01F" w14:textId="6135D45C" w:rsidR="008B4637" w:rsidRDefault="008B4637" w:rsidP="00E66D1D">
      <w:pPr>
        <w:pStyle w:val="P"/>
      </w:pPr>
      <w:r>
        <w:t xml:space="preserve">Once discovered, </w:t>
      </w:r>
      <w:r w:rsidR="009B1967">
        <w:t>RAM</w:t>
      </w:r>
      <w:r w:rsidR="009B1967" w:rsidRPr="00B433D3">
        <w:rPr>
          <w:vertAlign w:val="superscript"/>
        </w:rPr>
        <w:t>2</w:t>
      </w:r>
      <w:r w:rsidR="0009744E">
        <w:t xml:space="preserve"> </w:t>
      </w:r>
      <w:r>
        <w:t>assesses a Risk Level for them.</w:t>
      </w:r>
    </w:p>
    <w:p w14:paraId="125B29E5" w14:textId="07FA2202" w:rsidR="009E75BA" w:rsidRDefault="008B4637" w:rsidP="00E66D1D">
      <w:pPr>
        <w:pStyle w:val="P"/>
      </w:pPr>
      <w:r>
        <w:t xml:space="preserve">Once they are assigned to a cell, their Risk Level contributes to the overall </w:t>
      </w:r>
      <w:r w:rsidR="00467012">
        <w:t>R</w:t>
      </w:r>
      <w:r>
        <w:t xml:space="preserve">isk </w:t>
      </w:r>
      <w:r w:rsidR="00467012">
        <w:t>L</w:t>
      </w:r>
      <w:r>
        <w:t>evel of the</w:t>
      </w:r>
      <w:r w:rsidR="00467012">
        <w:t>ir</w:t>
      </w:r>
      <w:r>
        <w:t xml:space="preserve"> </w:t>
      </w:r>
      <w:r w:rsidR="00467012">
        <w:t xml:space="preserve">assigned </w:t>
      </w:r>
      <w:r>
        <w:t>cell</w:t>
      </w:r>
      <w:r w:rsidR="00467012">
        <w:t xml:space="preserve"> and shop.</w:t>
      </w:r>
    </w:p>
    <w:p w14:paraId="05F2E660" w14:textId="70B4FADF" w:rsidR="002516F0" w:rsidRDefault="002516F0" w:rsidP="00DE44DD">
      <w:pPr>
        <w:pStyle w:val="Heading3"/>
        <w:rPr>
          <w:lang w:val="en-US"/>
        </w:rPr>
      </w:pPr>
      <w:r>
        <w:rPr>
          <w:lang w:val="en-US"/>
        </w:rPr>
        <w:t>Assign Assets to Cells</w:t>
      </w:r>
    </w:p>
    <w:p w14:paraId="6A093079" w14:textId="4C4FCE71" w:rsidR="009E75BA" w:rsidRDefault="009E75BA" w:rsidP="00E66D1D">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E66D1D">
      <w:pPr>
        <w:pStyle w:val="P"/>
      </w:pPr>
      <w:r>
        <w:t xml:space="preserve">To assign </w:t>
      </w:r>
      <w:r w:rsidR="00F53FA6">
        <w:t xml:space="preserve">a single </w:t>
      </w:r>
      <w:r>
        <w:t>asset to a cell:</w:t>
      </w:r>
    </w:p>
    <w:p w14:paraId="10F81F96" w14:textId="77777777" w:rsidR="00F53FA6" w:rsidRDefault="00F53FA6" w:rsidP="00E66D1D">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fldSimple w:instr=" SEQ Figure \* ARABIC ">
        <w:r w:rsidR="00484DDA">
          <w:rPr>
            <w:noProof/>
          </w:rPr>
          <w:t>16</w:t>
        </w:r>
      </w:fldSimple>
      <w:r>
        <w:rPr>
          <w:lang w:val="en-US"/>
        </w:rPr>
        <w:t xml:space="preserve"> Select an asset to assign</w:t>
      </w:r>
    </w:p>
    <w:p w14:paraId="5640026B" w14:textId="6F5FC740" w:rsidR="00811841" w:rsidRDefault="005E7546" w:rsidP="00E66D1D">
      <w:pPr>
        <w:pStyle w:val="ol"/>
      </w:pPr>
      <w:r>
        <w:t xml:space="preserve">Click </w:t>
      </w:r>
      <w:r w:rsidRPr="005E7546">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lastRenderedPageBreak/>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fldSimple w:instr=" SEQ Figure \* ARABIC ">
        <w:r w:rsidR="00484DDA">
          <w:rPr>
            <w:noProof/>
          </w:rPr>
          <w:t>17</w:t>
        </w:r>
      </w:fldSimple>
      <w:r>
        <w:rPr>
          <w:lang w:val="en-US"/>
        </w:rPr>
        <w:t xml:space="preserve"> Assign an asset to a cell</w:t>
      </w:r>
    </w:p>
    <w:p w14:paraId="10ED69A6" w14:textId="2999BA60" w:rsidR="005E7546" w:rsidRDefault="005E7546" w:rsidP="00E66D1D">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E66D1D">
      <w:pPr>
        <w:pStyle w:val="ol"/>
      </w:pPr>
      <w:r>
        <w:t xml:space="preserve">Click </w:t>
      </w:r>
      <w:r w:rsidRPr="005E7546">
        <w:rPr>
          <w:rStyle w:val="UI-item"/>
        </w:rPr>
        <w:t>Save</w:t>
      </w:r>
      <w:r>
        <w:t>.</w:t>
      </w:r>
    </w:p>
    <w:p w14:paraId="544ED543" w14:textId="4ED72987" w:rsidR="00F53FA6" w:rsidRDefault="00F53FA6" w:rsidP="00E66D1D">
      <w:pPr>
        <w:pStyle w:val="P"/>
      </w:pPr>
      <w:r>
        <w:t>To asset a number of assets at once:</w:t>
      </w:r>
    </w:p>
    <w:p w14:paraId="2F60FA2F" w14:textId="20C27A19" w:rsidR="00F53FA6" w:rsidRDefault="00F53FA6" w:rsidP="00E66D1D">
      <w:pPr>
        <w:pStyle w:val="ol"/>
        <w:numPr>
          <w:ilvl w:val="0"/>
          <w:numId w:val="29"/>
        </w:numPr>
      </w:pPr>
      <w:r>
        <w:t xml:space="preserve">Select the assets in the list, and then </w:t>
      </w:r>
      <w:r w:rsidRPr="00F53FA6">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fldSimple w:instr=" SEQ Figure \* ARABIC ">
        <w:r w:rsidR="00484DDA">
          <w:rPr>
            <w:noProof/>
          </w:rPr>
          <w:t>18</w:t>
        </w:r>
      </w:fldSimple>
      <w:r>
        <w:rPr>
          <w:lang w:val="en-US"/>
        </w:rPr>
        <w:t xml:space="preserve"> Assign multiple assets to a cell</w:t>
      </w:r>
    </w:p>
    <w:p w14:paraId="71493126" w14:textId="58605CFA" w:rsidR="00F53FA6" w:rsidRDefault="00F53FA6" w:rsidP="00E66D1D">
      <w:pPr>
        <w:pStyle w:val="ol"/>
      </w:pPr>
      <w:r>
        <w:t>Select the production cell from the list.</w:t>
      </w:r>
    </w:p>
    <w:p w14:paraId="03DBB984" w14:textId="5624A63D" w:rsidR="00F53FA6" w:rsidRPr="00F53FA6" w:rsidRDefault="00F53FA6" w:rsidP="00E66D1D">
      <w:pPr>
        <w:pStyle w:val="ol"/>
      </w:pPr>
      <w:r>
        <w:t>Click Assign.</w:t>
      </w:r>
    </w:p>
    <w:p w14:paraId="2331B25B" w14:textId="19276BBA" w:rsidR="002516F0" w:rsidRPr="002516F0" w:rsidRDefault="002516F0" w:rsidP="00E66D1D">
      <w:pPr>
        <w:pStyle w:val="P"/>
      </w:pPr>
    </w:p>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E66D1D">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E66D1D">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247E2ED1" w:rsidR="00EE0E10" w:rsidRPr="00D42432" w:rsidRDefault="00EE0E10" w:rsidP="00EE0E10">
      <w:pPr>
        <w:pStyle w:val="ul"/>
      </w:pPr>
      <w:r>
        <w:t>Disable specific vulnerabilities from being reported in future alerts.</w:t>
      </w:r>
    </w:p>
    <w:p w14:paraId="5551ABB6" w14:textId="044DAAB8" w:rsidR="00BC0CEF" w:rsidRDefault="00BC0CEF" w:rsidP="00590502">
      <w:pPr>
        <w:pStyle w:val="Heading2"/>
        <w:rPr>
          <w:lang w:val="en-US"/>
        </w:rPr>
      </w:pPr>
      <w:r>
        <w:rPr>
          <w:lang w:val="en-US"/>
        </w:rPr>
        <w:t>Alert types</w:t>
      </w:r>
    </w:p>
    <w:p w14:paraId="329AF703" w14:textId="00EB8A21" w:rsidR="0009223C" w:rsidRPr="0009223C" w:rsidRDefault="0009223C" w:rsidP="00E66D1D">
      <w:pPr>
        <w:pStyle w:val="P"/>
      </w:pPr>
      <w:r>
        <w:t>Alerts are classified into these types:</w:t>
      </w:r>
    </w:p>
    <w:p w14:paraId="39126DE1" w14:textId="330B097D" w:rsidR="000719E0" w:rsidRDefault="000719E0" w:rsidP="0009223C">
      <w:pPr>
        <w:pStyle w:val="ul"/>
      </w:pPr>
      <w:r>
        <w:t>New asset discovered</w:t>
      </w:r>
      <w:r w:rsidR="0009223C">
        <w:t xml:space="preserve"> –</w:t>
      </w:r>
      <w:r w:rsidR="007A2794">
        <w:t xml:space="preserve"> </w:t>
      </w:r>
      <w:r w:rsidR="0009223C">
        <w:t xml:space="preserve">new asset has been discovered by </w:t>
      </w:r>
      <w:r w:rsidR="009B1967">
        <w:t>RAM</w:t>
      </w:r>
      <w:r w:rsidR="009B1967" w:rsidRPr="00B433D3">
        <w:rPr>
          <w:vertAlign w:val="superscript"/>
        </w:rPr>
        <w:t>2</w:t>
      </w:r>
      <w:r w:rsidR="0009223C">
        <w:t>; it does not mean there is a security issue.</w:t>
      </w:r>
    </w:p>
    <w:p w14:paraId="116582D6" w14:textId="52018AF1" w:rsidR="000719E0" w:rsidRDefault="000719E0" w:rsidP="0009223C">
      <w:pPr>
        <w:pStyle w:val="ul"/>
      </w:pPr>
      <w:r>
        <w:t>Asset not seen</w:t>
      </w:r>
      <w:r w:rsidR="0009223C">
        <w:t xml:space="preserve"> –</w:t>
      </w:r>
      <w:r w:rsidR="00611CE8">
        <w:t xml:space="preserve"> </w:t>
      </w:r>
      <w:r w:rsidR="0009223C">
        <w:t xml:space="preserve">an asset has not been detected on the network for </w:t>
      </w:r>
      <w:r w:rsidR="00611CE8">
        <w:t>72</w:t>
      </w:r>
      <w:r w:rsidR="0009223C">
        <w:t xml:space="preserve"> </w:t>
      </w:r>
      <w:proofErr w:type="spellStart"/>
      <w:r w:rsidR="0009223C">
        <w:t>hrs</w:t>
      </w:r>
      <w:proofErr w:type="spellEnd"/>
      <w:r w:rsidR="00611CE8">
        <w:t xml:space="preserve"> (this time is configurable)</w:t>
      </w:r>
    </w:p>
    <w:p w14:paraId="2555EA9E" w14:textId="3CBDE1F7" w:rsidR="000719E0" w:rsidRDefault="000719E0" w:rsidP="0009223C">
      <w:pPr>
        <w:pStyle w:val="ul"/>
      </w:pPr>
      <w:r>
        <w:t>New vulnerability discovered</w:t>
      </w:r>
      <w:r w:rsidR="0009223C">
        <w:t xml:space="preserve"> –</w:t>
      </w:r>
      <w:r w:rsidR="00611CE8">
        <w:t xml:space="preserve"> </w:t>
      </w:r>
      <w:r w:rsidR="0009223C">
        <w:t xml:space="preserve">a new vulnerability has been detected for a specific asset; the alert includes details of the vulnerability </w:t>
      </w:r>
    </w:p>
    <w:p w14:paraId="38B0489A" w14:textId="22FE5C2D" w:rsidR="000719E0" w:rsidRDefault="000719E0" w:rsidP="0009223C">
      <w:pPr>
        <w:pStyle w:val="ul"/>
      </w:pPr>
      <w:r>
        <w:t>FW version changed</w:t>
      </w:r>
      <w:r w:rsidR="0091135A">
        <w:t xml:space="preserve"> –</w:t>
      </w:r>
      <w:r w:rsidR="00611CE8">
        <w:t xml:space="preserve"> </w:t>
      </w:r>
      <w:r w:rsidR="0091135A">
        <w:t>the firmware version on an asset has changed; it does necessary mean that there is a security issue.</w:t>
      </w:r>
    </w:p>
    <w:p w14:paraId="26DB2D56" w14:textId="1BEE4AB3" w:rsidR="000719E0" w:rsidRDefault="000719E0" w:rsidP="0009223C">
      <w:pPr>
        <w:pStyle w:val="ul"/>
      </w:pPr>
      <w:r>
        <w:t>IP address changed</w:t>
      </w:r>
      <w:r w:rsidR="0091135A">
        <w:t xml:space="preserve"> – </w:t>
      </w:r>
      <w:r w:rsidR="00611CE8">
        <w:t>t</w:t>
      </w:r>
      <w:r w:rsidR="0091135A">
        <w:t>he IP address for an asset has changed</w:t>
      </w:r>
    </w:p>
    <w:p w14:paraId="2AEC0FF0" w14:textId="6A5E68E6" w:rsidR="000719E0" w:rsidRDefault="000719E0" w:rsidP="00745797">
      <w:pPr>
        <w:pStyle w:val="ul"/>
      </w:pPr>
      <w:r>
        <w:t>State changed</w:t>
      </w:r>
      <w:r w:rsidR="0091135A">
        <w:t xml:space="preserve"> –</w:t>
      </w:r>
      <w:r w:rsidR="00611CE8">
        <w:t xml:space="preserve"> </w:t>
      </w:r>
      <w:r w:rsidR="0091135A">
        <w:t>an asset state has changed</w:t>
      </w:r>
      <w:r w:rsidR="00745797">
        <w:t>; assets can be in one of these states: Running, Stopped, Test, Fault, No Config, Unknown</w:t>
      </w:r>
    </w:p>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E66D1D">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E66D1D">
      <w:pPr>
        <w:pStyle w:val="P"/>
      </w:pPr>
      <w:r>
        <w:t>To acknowledge an alert:</w:t>
      </w:r>
    </w:p>
    <w:p w14:paraId="4261122B" w14:textId="0EEB34A5" w:rsidR="00B55AD5" w:rsidRDefault="00B55AD5" w:rsidP="00E66D1D">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rsidP="00E66D1D">
      <w:pPr>
        <w:pStyle w:val="ol"/>
      </w:pPr>
      <w:r>
        <w:t xml:space="preserve">Click </w:t>
      </w:r>
      <w:r w:rsidRPr="00B55AD5">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E66D1D">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fldSimple w:instr=" SEQ Figure \* ARABIC ">
        <w:r>
          <w:rPr>
            <w:noProof/>
          </w:rPr>
          <w:t>19</w:t>
        </w:r>
      </w:fldSimple>
      <w:r>
        <w:rPr>
          <w:lang w:val="en-US"/>
        </w:rPr>
        <w:t xml:space="preserve"> Acknowledge an alert</w:t>
      </w:r>
    </w:p>
    <w:p w14:paraId="6DAA73DE" w14:textId="63FE8BA4" w:rsidR="00B55AD5" w:rsidRPr="00484DDA" w:rsidRDefault="00B55AD5" w:rsidP="00E66D1D">
      <w:pPr>
        <w:pStyle w:val="ol"/>
        <w:rPr>
          <w:rStyle w:val="UI-item"/>
          <w:i w:val="0"/>
        </w:rPr>
      </w:pPr>
      <w:r>
        <w:t xml:space="preserve">Click </w:t>
      </w:r>
      <w:r w:rsidRPr="00B55AD5">
        <w:rPr>
          <w:rStyle w:val="UI-item"/>
        </w:rPr>
        <w:t>Save.</w:t>
      </w:r>
    </w:p>
    <w:p w14:paraId="373FFA0E" w14:textId="25C5D843" w:rsidR="00484DDA" w:rsidRDefault="00484DDA" w:rsidP="00E66D1D">
      <w:pPr>
        <w:pStyle w:val="P"/>
        <w:rPr>
          <w:rStyle w:val="UI-item"/>
          <w:i w:val="0"/>
        </w:rPr>
      </w:pPr>
      <w:r>
        <w:rPr>
          <w:rStyle w:val="UI-item"/>
          <w:i w:val="0"/>
        </w:rPr>
        <w:t>To acknowledge a number of alerts:</w:t>
      </w:r>
    </w:p>
    <w:p w14:paraId="3206579C" w14:textId="1D850414" w:rsidR="00484DDA" w:rsidRPr="00E66D1D" w:rsidRDefault="00484DDA" w:rsidP="00E66D1D">
      <w:pPr>
        <w:pStyle w:val="ol"/>
        <w:numPr>
          <w:ilvl w:val="0"/>
          <w:numId w:val="31"/>
        </w:numPr>
        <w:rPr>
          <w:rStyle w:val="UI-item"/>
          <w:i w:val="0"/>
        </w:rPr>
      </w:pPr>
      <w:r w:rsidRPr="00E66D1D">
        <w:rPr>
          <w:rStyle w:val="UI-item"/>
          <w:i w:val="0"/>
        </w:rPr>
        <w:t xml:space="preserve">On the </w:t>
      </w:r>
      <w:r w:rsidRPr="00484DDA">
        <w:rPr>
          <w:rStyle w:val="UI-item"/>
        </w:rPr>
        <w:t>Alerts</w:t>
      </w:r>
      <w:r w:rsidRPr="00E66D1D">
        <w:rPr>
          <w:rStyle w:val="UI-item"/>
          <w:i w:val="0"/>
        </w:rPr>
        <w:t xml:space="preserve"> page, select the alerts to acknowledge</w:t>
      </w:r>
    </w:p>
    <w:p w14:paraId="12FA4145" w14:textId="1B68A173" w:rsidR="00484DDA" w:rsidRPr="00E66D1D" w:rsidRDefault="00484DDA" w:rsidP="00E66D1D">
      <w:pPr>
        <w:pStyle w:val="ol"/>
        <w:numPr>
          <w:ilvl w:val="0"/>
          <w:numId w:val="31"/>
        </w:numPr>
        <w:rPr>
          <w:rStyle w:val="UI-item"/>
          <w:i w:val="0"/>
        </w:rPr>
      </w:pPr>
      <w:r w:rsidRPr="00E66D1D">
        <w:rPr>
          <w:rStyle w:val="UI-item"/>
          <w:i w:val="0"/>
        </w:rPr>
        <w:t xml:space="preserve">Click </w:t>
      </w:r>
      <w:r w:rsidRPr="00B55AD5">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949" cy="228632"/>
                    </a:xfrm>
                    <a:prstGeom prst="rect">
                      <a:avLst/>
                    </a:prstGeom>
                  </pic:spPr>
                </pic:pic>
              </a:graphicData>
            </a:graphic>
          </wp:inline>
        </w:drawing>
      </w:r>
      <w:r w:rsidRPr="00E66D1D">
        <w:rPr>
          <w:rStyle w:val="UI-item"/>
          <w:i w:val="0"/>
        </w:rPr>
        <w:t xml:space="preserve"> at the top of the page.</w:t>
      </w:r>
    </w:p>
    <w:p w14:paraId="18067FF6" w14:textId="292DE230" w:rsidR="00484DDA" w:rsidRPr="00E66D1D" w:rsidRDefault="00484DDA" w:rsidP="00E66D1D">
      <w:pPr>
        <w:pStyle w:val="ol"/>
        <w:numPr>
          <w:ilvl w:val="0"/>
          <w:numId w:val="31"/>
        </w:numPr>
        <w:rPr>
          <w:rStyle w:val="UI-item"/>
          <w:i w:val="0"/>
        </w:rPr>
      </w:pPr>
      <w:r w:rsidRPr="00E66D1D">
        <w:rPr>
          <w:rStyle w:val="UI-item"/>
          <w:i w:val="0"/>
        </w:rPr>
        <w:t>Enter an explanation why the alerts are being acknowledged.</w:t>
      </w:r>
    </w:p>
    <w:p w14:paraId="604B05A8" w14:textId="06C0E0FA" w:rsidR="00484DDA" w:rsidRPr="00E66D1D" w:rsidRDefault="00484DDA" w:rsidP="00E66D1D">
      <w:pPr>
        <w:pStyle w:val="ol"/>
        <w:numPr>
          <w:ilvl w:val="0"/>
          <w:numId w:val="31"/>
        </w:numPr>
        <w:rPr>
          <w:rStyle w:val="UI-item"/>
          <w:i w:val="0"/>
        </w:rPr>
      </w:pPr>
      <w:r w:rsidRPr="00E66D1D">
        <w:rPr>
          <w:rStyle w:val="UI-item"/>
          <w:i w:val="0"/>
        </w:rPr>
        <w:t xml:space="preserve">Click </w:t>
      </w:r>
      <w:r w:rsidRPr="00484DDA">
        <w:rPr>
          <w:rStyle w:val="UI-item"/>
        </w:rPr>
        <w:t>Save.</w:t>
      </w:r>
    </w:p>
    <w:p w14:paraId="6547C34E" w14:textId="1A4DF2DD" w:rsidR="00484DDA" w:rsidRPr="007A2794" w:rsidRDefault="00523FFF" w:rsidP="00E66D1D">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199BA431" w:rsidR="00254FCB" w:rsidRDefault="00254FCB" w:rsidP="00E66D1D">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E66D1D">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E66D1D">
      <w:pPr>
        <w:pStyle w:val="P"/>
      </w:pPr>
      <w:r>
        <w:t>To disable a vulnerability:</w:t>
      </w:r>
    </w:p>
    <w:p w14:paraId="0EB1047E" w14:textId="7BEBC7B9" w:rsidR="00523FFF" w:rsidRDefault="00523FFF" w:rsidP="00E66D1D">
      <w:pPr>
        <w:pStyle w:val="ol"/>
        <w:numPr>
          <w:ilvl w:val="0"/>
          <w:numId w:val="32"/>
        </w:numPr>
      </w:pPr>
      <w:r>
        <w:t xml:space="preserve">In the </w:t>
      </w:r>
      <w:r w:rsidRPr="00523FFF">
        <w:rPr>
          <w:rStyle w:val="UI-item"/>
        </w:rPr>
        <w:t>Alerts</w:t>
      </w:r>
      <w:r>
        <w:t xml:space="preserve"> page, click </w:t>
      </w:r>
      <w:r w:rsidRPr="00523FFF">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E66D1D">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E66D1D">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E66D1D">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E66D1D">
      <w:pPr>
        <w:pStyle w:val="P"/>
      </w:pPr>
      <w:r>
        <w:t>To configure the RAM network settings:</w:t>
      </w:r>
    </w:p>
    <w:p w14:paraId="1A939912" w14:textId="13329794" w:rsidR="00E66D1D" w:rsidRDefault="00E66D1D" w:rsidP="00E66D1D">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rsidP="00E66D1D">
      <w:pPr>
        <w:pStyle w:val="ol"/>
        <w:numPr>
          <w:ilvl w:val="0"/>
          <w:numId w:val="33"/>
        </w:numPr>
      </w:pPr>
      <w:r>
        <w:t>Set these values:</w:t>
      </w:r>
    </w:p>
    <w:p w14:paraId="5ACAD8F5" w14:textId="0949C03E" w:rsidR="00E66D1D" w:rsidRDefault="00E66D1D" w:rsidP="00E66D1D">
      <w:pPr>
        <w:pStyle w:val="ol2"/>
        <w:numPr>
          <w:ilvl w:val="0"/>
          <w:numId w:val="34"/>
        </w:numPr>
      </w:pPr>
      <w:r>
        <w:t>IP - an IPv4 value, in the form 0.0.0.0</w:t>
      </w:r>
    </w:p>
    <w:p w14:paraId="6CEA3E34" w14:textId="6F400B05" w:rsidR="00E66D1D" w:rsidRDefault="00E66D1D" w:rsidP="00E66D1D">
      <w:pPr>
        <w:pStyle w:val="ol2"/>
        <w:numPr>
          <w:ilvl w:val="0"/>
          <w:numId w:val="34"/>
        </w:numPr>
      </w:pPr>
      <w:r>
        <w:t>Subnet – the subnet mast, in the form 255.255.255.255</w:t>
      </w:r>
    </w:p>
    <w:p w14:paraId="0F5316E6" w14:textId="0F4575D4" w:rsidR="00E66D1D" w:rsidRDefault="00E66D1D" w:rsidP="00E66D1D">
      <w:pPr>
        <w:pStyle w:val="ol2"/>
        <w:numPr>
          <w:ilvl w:val="0"/>
          <w:numId w:val="34"/>
        </w:numPr>
      </w:pPr>
      <w:r>
        <w:t>Gateway – the IP address of the gateway</w:t>
      </w:r>
    </w:p>
    <w:p w14:paraId="60E834F0" w14:textId="2FDB4097" w:rsidR="00E66D1D" w:rsidRPr="00E66D1D" w:rsidRDefault="00E66D1D" w:rsidP="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E66D1D">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AA4222">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7C2C1C">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012DCE72" w:rsidR="00023C40" w:rsidRDefault="00023C40" w:rsidP="00C3071C">
      <w:pPr>
        <w:pStyle w:val="Heading3"/>
        <w:numPr>
          <w:ilvl w:val="0"/>
          <w:numId w:val="0"/>
        </w:numPr>
        <w:ind w:left="720"/>
        <w:rPr>
          <w:lang w:val="en-US"/>
        </w:rPr>
      </w:pPr>
    </w:p>
    <w:p w14:paraId="1FEC82CB" w14:textId="77777777" w:rsidR="00023C40" w:rsidRDefault="00023C40"/>
    <w:sectPr w:rsidR="00023C40" w:rsidSect="00B83D70">
      <w:footerReference w:type="default" r:id="rId35"/>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D5A2E" w14:textId="77777777" w:rsidR="0069527A" w:rsidRDefault="0069527A" w:rsidP="00B83D70">
      <w:pPr>
        <w:spacing w:after="0" w:line="240" w:lineRule="auto"/>
      </w:pPr>
      <w:r>
        <w:separator/>
      </w:r>
    </w:p>
  </w:endnote>
  <w:endnote w:type="continuationSeparator" w:id="0">
    <w:p w14:paraId="5D953D47" w14:textId="77777777" w:rsidR="0069527A" w:rsidRDefault="0069527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716E04" w:rsidRDefault="00716E04"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47E07" w14:textId="77777777" w:rsidR="0069527A" w:rsidRDefault="0069527A" w:rsidP="00B83D70">
      <w:pPr>
        <w:spacing w:after="0" w:line="240" w:lineRule="auto"/>
      </w:pPr>
      <w:r>
        <w:separator/>
      </w:r>
    </w:p>
  </w:footnote>
  <w:footnote w:type="continuationSeparator" w:id="0">
    <w:p w14:paraId="5C6ADE3C" w14:textId="77777777" w:rsidR="0069527A" w:rsidRDefault="0069527A"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F3B880F4"/>
    <w:lvl w:ilvl="0" w:tplc="A3348F26">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6" w15:restartNumberingAfterBreak="0">
    <w:nsid w:val="6DD5462A"/>
    <w:multiLevelType w:val="hybridMultilevel"/>
    <w:tmpl w:val="81261FC8"/>
    <w:lvl w:ilvl="0" w:tplc="8A4E57B0">
      <w:start w:val="1"/>
      <w:numFmt w:val="lowerLetter"/>
      <w:pStyle w:val="ol2"/>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5"/>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 w:numId="20">
    <w:abstractNumId w:val="14"/>
  </w:num>
  <w:num w:numId="21">
    <w:abstractNumId w:val="16"/>
  </w:num>
  <w:num w:numId="22">
    <w:abstractNumId w:val="13"/>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6"/>
    <w:lvlOverride w:ilvl="0">
      <w:startOverride w:val="1"/>
    </w:lvlOverride>
  </w:num>
  <w:num w:numId="3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B3EA0"/>
    <w:rsid w:val="000C242A"/>
    <w:rsid w:val="000C4564"/>
    <w:rsid w:val="000D156E"/>
    <w:rsid w:val="00113D48"/>
    <w:rsid w:val="00177BB4"/>
    <w:rsid w:val="001942E1"/>
    <w:rsid w:val="001D4557"/>
    <w:rsid w:val="001E1828"/>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6072F"/>
    <w:rsid w:val="003A2E55"/>
    <w:rsid w:val="003A663F"/>
    <w:rsid w:val="003B4D92"/>
    <w:rsid w:val="003F0D72"/>
    <w:rsid w:val="003F68C5"/>
    <w:rsid w:val="00417C09"/>
    <w:rsid w:val="0042216B"/>
    <w:rsid w:val="00457FDE"/>
    <w:rsid w:val="0046377F"/>
    <w:rsid w:val="00467012"/>
    <w:rsid w:val="0047451B"/>
    <w:rsid w:val="00484DDA"/>
    <w:rsid w:val="00485888"/>
    <w:rsid w:val="00487227"/>
    <w:rsid w:val="004A7CA3"/>
    <w:rsid w:val="004B19A4"/>
    <w:rsid w:val="004C3450"/>
    <w:rsid w:val="004F5D52"/>
    <w:rsid w:val="005112B4"/>
    <w:rsid w:val="00523FFF"/>
    <w:rsid w:val="00540A9B"/>
    <w:rsid w:val="00544701"/>
    <w:rsid w:val="005527B6"/>
    <w:rsid w:val="00557FCF"/>
    <w:rsid w:val="0058326A"/>
    <w:rsid w:val="00590502"/>
    <w:rsid w:val="005A6A88"/>
    <w:rsid w:val="005C3DA4"/>
    <w:rsid w:val="005D03FD"/>
    <w:rsid w:val="005E1B56"/>
    <w:rsid w:val="005E7546"/>
    <w:rsid w:val="00611CE8"/>
    <w:rsid w:val="00616410"/>
    <w:rsid w:val="00634D1F"/>
    <w:rsid w:val="006458C9"/>
    <w:rsid w:val="0068213E"/>
    <w:rsid w:val="006830C1"/>
    <w:rsid w:val="00692A8C"/>
    <w:rsid w:val="006946C7"/>
    <w:rsid w:val="0069527A"/>
    <w:rsid w:val="006B1D06"/>
    <w:rsid w:val="006B2955"/>
    <w:rsid w:val="006E4CE8"/>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7070E"/>
    <w:rsid w:val="008825F2"/>
    <w:rsid w:val="008A567B"/>
    <w:rsid w:val="008A5ADE"/>
    <w:rsid w:val="008B4637"/>
    <w:rsid w:val="008D454C"/>
    <w:rsid w:val="008E574C"/>
    <w:rsid w:val="00901674"/>
    <w:rsid w:val="0091135A"/>
    <w:rsid w:val="0098310D"/>
    <w:rsid w:val="009A79C8"/>
    <w:rsid w:val="009B1967"/>
    <w:rsid w:val="009B5D91"/>
    <w:rsid w:val="009E75BA"/>
    <w:rsid w:val="009F08B8"/>
    <w:rsid w:val="00A21D9D"/>
    <w:rsid w:val="00A22021"/>
    <w:rsid w:val="00AA4222"/>
    <w:rsid w:val="00AB4756"/>
    <w:rsid w:val="00AC1644"/>
    <w:rsid w:val="00AC6C02"/>
    <w:rsid w:val="00AD5DF5"/>
    <w:rsid w:val="00AE6EE3"/>
    <w:rsid w:val="00AF614E"/>
    <w:rsid w:val="00AF7192"/>
    <w:rsid w:val="00B02820"/>
    <w:rsid w:val="00B16968"/>
    <w:rsid w:val="00B227D3"/>
    <w:rsid w:val="00B27008"/>
    <w:rsid w:val="00B433D3"/>
    <w:rsid w:val="00B55AD5"/>
    <w:rsid w:val="00B83D70"/>
    <w:rsid w:val="00BA461B"/>
    <w:rsid w:val="00BB2A32"/>
    <w:rsid w:val="00BC0CEF"/>
    <w:rsid w:val="00BC7EDE"/>
    <w:rsid w:val="00BF4B2D"/>
    <w:rsid w:val="00C3071C"/>
    <w:rsid w:val="00C93A63"/>
    <w:rsid w:val="00CB4745"/>
    <w:rsid w:val="00CD6197"/>
    <w:rsid w:val="00CE226C"/>
    <w:rsid w:val="00CF441F"/>
    <w:rsid w:val="00CF49F9"/>
    <w:rsid w:val="00CF6749"/>
    <w:rsid w:val="00D02B18"/>
    <w:rsid w:val="00D14949"/>
    <w:rsid w:val="00D302AB"/>
    <w:rsid w:val="00D3297C"/>
    <w:rsid w:val="00D37766"/>
    <w:rsid w:val="00D42432"/>
    <w:rsid w:val="00D53DE2"/>
    <w:rsid w:val="00D57E90"/>
    <w:rsid w:val="00D77123"/>
    <w:rsid w:val="00D872BB"/>
    <w:rsid w:val="00DB15AD"/>
    <w:rsid w:val="00DB34DC"/>
    <w:rsid w:val="00DE44DD"/>
    <w:rsid w:val="00E06BAE"/>
    <w:rsid w:val="00E205F9"/>
    <w:rsid w:val="00E66D1D"/>
    <w:rsid w:val="00E70BED"/>
    <w:rsid w:val="00E7624B"/>
    <w:rsid w:val="00E8557A"/>
    <w:rsid w:val="00E9108B"/>
    <w:rsid w:val="00E97982"/>
    <w:rsid w:val="00EC4025"/>
    <w:rsid w:val="00ED52DC"/>
    <w:rsid w:val="00EE0E10"/>
    <w:rsid w:val="00EE64AA"/>
    <w:rsid w:val="00F365C4"/>
    <w:rsid w:val="00F43696"/>
    <w:rsid w:val="00F53FA6"/>
    <w:rsid w:val="00F63847"/>
    <w:rsid w:val="00F70FEB"/>
    <w:rsid w:val="00FA3AB3"/>
    <w:rsid w:val="00FB5DE2"/>
    <w:rsid w:val="00FD791E"/>
    <w:rsid w:val="00FE20AF"/>
    <w:rsid w:val="00FE4F93"/>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D48"/>
  </w:style>
  <w:style w:type="paragraph" w:styleId="Heading1">
    <w:name w:val="heading 1"/>
    <w:next w:val="P"/>
    <w:link w:val="Heading1Char"/>
    <w:uiPriority w:val="9"/>
    <w:qFormat/>
    <w:rsid w:val="00113D48"/>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13D48"/>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13D48"/>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13D48"/>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3D4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3D4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3D4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3D4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D4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113D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13D48"/>
  </w:style>
  <w:style w:type="paragraph" w:customStyle="1" w:styleId="P">
    <w:name w:val="P"/>
    <w:autoRedefine/>
    <w:qFormat/>
    <w:rsid w:val="00E66D1D"/>
    <w:pPr>
      <w:ind w:left="432"/>
    </w:pPr>
    <w:rPr>
      <w:rFonts w:ascii="Arial" w:hAnsi="Arial" w:cs="Arial"/>
      <w:iCs/>
      <w:color w:val="222222"/>
      <w:sz w:val="21"/>
      <w:szCs w:val="21"/>
      <w:shd w:val="clear" w:color="auto" w:fill="FFFFFF"/>
      <w:lang w:val="en-US"/>
    </w:rPr>
  </w:style>
  <w:style w:type="paragraph" w:customStyle="1" w:styleId="ul">
    <w:name w:val="ul"/>
    <w:autoRedefine/>
    <w:qFormat/>
    <w:rsid w:val="00F70FEB"/>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13D48"/>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13D48"/>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13D48"/>
    <w:rPr>
      <w:rFonts w:ascii="Arial" w:hAnsi="Arial" w:cs="Arial"/>
      <w:color w:val="222222"/>
      <w:sz w:val="21"/>
      <w:szCs w:val="21"/>
      <w:lang w:val="en-US"/>
    </w:rPr>
  </w:style>
  <w:style w:type="paragraph" w:customStyle="1" w:styleId="ol">
    <w:name w:val="ol"/>
    <w:basedOn w:val="P"/>
    <w:autoRedefine/>
    <w:qFormat/>
    <w:rsid w:val="00523FFF"/>
    <w:pPr>
      <w:numPr>
        <w:numId w:val="2"/>
      </w:numPr>
    </w:pPr>
    <w:rPr>
      <w:iCs w:val="0"/>
    </w:rPr>
  </w:style>
  <w:style w:type="paragraph" w:customStyle="1" w:styleId="img">
    <w:name w:val="img"/>
    <w:next w:val="P"/>
    <w:autoRedefine/>
    <w:rsid w:val="00113D48"/>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13D48"/>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13D4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13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13D48"/>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13D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13D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3D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13D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13D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3D48"/>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13D48"/>
    <w:pPr>
      <w:numPr>
        <w:numId w:val="0"/>
      </w:numPr>
      <w:spacing w:after="480"/>
      <w:jc w:val="center"/>
    </w:pPr>
  </w:style>
  <w:style w:type="paragraph" w:styleId="Header">
    <w:name w:val="header"/>
    <w:basedOn w:val="Normal"/>
    <w:link w:val="HeaderChar"/>
    <w:uiPriority w:val="99"/>
    <w:unhideWhenUsed/>
    <w:rsid w:val="00113D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D48"/>
  </w:style>
  <w:style w:type="paragraph" w:styleId="Footer">
    <w:name w:val="footer"/>
    <w:basedOn w:val="Normal"/>
    <w:link w:val="FooterChar"/>
    <w:uiPriority w:val="99"/>
    <w:unhideWhenUsed/>
    <w:rsid w:val="00113D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D48"/>
  </w:style>
  <w:style w:type="paragraph" w:customStyle="1" w:styleId="imgleft">
    <w:name w:val="img_left"/>
    <w:basedOn w:val="img"/>
    <w:rsid w:val="00113D48"/>
    <w:pPr>
      <w:spacing w:after="240"/>
      <w:jc w:val="left"/>
    </w:pPr>
  </w:style>
  <w:style w:type="paragraph" w:customStyle="1" w:styleId="Heading2NoNumber">
    <w:name w:val="Heading 2 No Number"/>
    <w:basedOn w:val="Heading2"/>
    <w:uiPriority w:val="99"/>
    <w:unhideWhenUsed/>
    <w:rsid w:val="00113D48"/>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13D48"/>
    <w:pPr>
      <w:ind w:left="1152"/>
    </w:pPr>
  </w:style>
  <w:style w:type="character" w:customStyle="1" w:styleId="TitleChar">
    <w:name w:val="Title Char"/>
    <w:basedOn w:val="DefaultParagraphFont"/>
    <w:link w:val="Title"/>
    <w:uiPriority w:val="10"/>
    <w:rsid w:val="00113D48"/>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13D48"/>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13D48"/>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13D48"/>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13D48"/>
    <w:pPr>
      <w:spacing w:after="200" w:line="240" w:lineRule="auto"/>
    </w:pPr>
    <w:rPr>
      <w:i/>
      <w:iCs/>
      <w:color w:val="44546A" w:themeColor="text2"/>
      <w:sz w:val="18"/>
      <w:szCs w:val="18"/>
    </w:rPr>
  </w:style>
  <w:style w:type="paragraph" w:customStyle="1" w:styleId="ul2">
    <w:name w:val="ul2"/>
    <w:basedOn w:val="ul"/>
    <w:autoRedefine/>
    <w:rsid w:val="00F70FEB"/>
    <w:pPr>
      <w:numPr>
        <w:ilvl w:val="1"/>
      </w:numPr>
      <w:ind w:left="792"/>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13D48"/>
    <w:rPr>
      <w:i/>
    </w:rPr>
  </w:style>
  <w:style w:type="paragraph" w:customStyle="1" w:styleId="ol2">
    <w:name w:val="ol2"/>
    <w:basedOn w:val="ol"/>
    <w:autoRedefine/>
    <w:rsid w:val="009F08B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1311</TotalTime>
  <Pages>21</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95</cp:revision>
  <dcterms:created xsi:type="dcterms:W3CDTF">2019-01-28T14:15:00Z</dcterms:created>
  <dcterms:modified xsi:type="dcterms:W3CDTF">2019-02-10T16:18:00Z</dcterms:modified>
</cp:coreProperties>
</file>